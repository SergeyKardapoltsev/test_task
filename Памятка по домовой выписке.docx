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Макетная таблица для верхнего колонтитула"/>
      </w:tblPr>
      <w:tblGrid>
        <w:gridCol w:w="10466"/>
      </w:tblGrid>
      <w:tr w:rsidR="00040F24" w:rsidRPr="00C53DCC" w14:paraId="50B57C61" w14:textId="77777777" w:rsidTr="00965B2A">
        <w:trPr>
          <w:trHeight w:hRule="exact" w:val="2545"/>
        </w:trPr>
        <w:tc>
          <w:tcPr>
            <w:tcW w:w="10800" w:type="dxa"/>
            <w:shd w:val="clear" w:color="auto" w:fill="2F5496" w:themeFill="accent5" w:themeFillShade="BF"/>
          </w:tcPr>
          <w:p w14:paraId="38EDDECA" w14:textId="77777777" w:rsidR="00040F24" w:rsidRPr="00A35324" w:rsidRDefault="00A35324" w:rsidP="00965B2A">
            <w:pPr>
              <w:pStyle w:val="a5"/>
              <w:widowControl w:val="0"/>
              <w:spacing w:before="240"/>
            </w:pPr>
            <w:r>
              <w:t>Памятка по заказу выписки из дом</w:t>
            </w:r>
            <w:r w:rsidR="005958B5">
              <w:t>ов</w:t>
            </w:r>
            <w:r>
              <w:t>ой книги</w:t>
            </w:r>
          </w:p>
          <w:p w14:paraId="1888BC88" w14:textId="77777777" w:rsidR="00040F24" w:rsidRPr="00C53DCC" w:rsidRDefault="00A35324" w:rsidP="00965B2A">
            <w:pPr>
              <w:pStyle w:val="a7"/>
              <w:widowControl w:val="0"/>
            </w:pPr>
            <w:r>
              <w:t xml:space="preserve">на портале </w:t>
            </w:r>
            <w:r w:rsidR="00965B2A">
              <w:t>«</w:t>
            </w:r>
            <w:r>
              <w:t>Госуслуги Московской области</w:t>
            </w:r>
            <w:r w:rsidR="00965B2A">
              <w:t>»</w:t>
            </w:r>
          </w:p>
        </w:tc>
      </w:tr>
    </w:tbl>
    <w:p w14:paraId="5D71804F" w14:textId="77777777" w:rsidR="00A35324" w:rsidRDefault="00965B2A" w:rsidP="00965B2A">
      <w:pPr>
        <w:pStyle w:val="1"/>
        <w:keepNext w:val="0"/>
        <w:keepLines w:val="0"/>
        <w:widowControl w:val="0"/>
        <w:spacing w:before="240"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CAC7B" wp14:editId="1961AA4D">
                <wp:simplePos x="0" y="0"/>
                <wp:positionH relativeFrom="column">
                  <wp:posOffset>457200</wp:posOffset>
                </wp:positionH>
                <wp:positionV relativeFrom="paragraph">
                  <wp:posOffset>724304</wp:posOffset>
                </wp:positionV>
                <wp:extent cx="5753100" cy="868218"/>
                <wp:effectExtent l="0" t="0" r="0" b="0"/>
                <wp:wrapNone/>
                <wp:docPr id="86463304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68218"/>
                        </a:xfrm>
                        <a:prstGeom prst="roundRect">
                          <a:avLst/>
                        </a:prstGeom>
                        <a:solidFill>
                          <a:srgbClr val="CED9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6BD7E" w14:textId="32BC1786" w:rsidR="00A35324" w:rsidRDefault="00E84A2A" w:rsidP="00A35324">
                            <w:pPr>
                              <w:ind w:left="0"/>
                            </w:pPr>
                            <w:r>
                              <w:t>З</w:t>
                            </w:r>
                            <w:r w:rsidR="005958B5">
                              <w:t>агрузите на компьютер фотографию вашего паспорта либо его сканированную копию – это позволит</w:t>
                            </w:r>
                            <w:r w:rsidR="00965B2A">
      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ACAC7B" id="Скругленный прямоугольник 1" o:spid="_x0000_s1026" style="position:absolute;left:0;text-align:left;margin-left:36pt;margin-top:57.05pt;width:453pt;height:6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" fillcolor="#ced9e8" stroked="f" strokeweight="1pt">
                <v:stroke joinstyle="miter"/>
                <v:textbox>
                  <w:txbxContent>
                    <w:p w14:paraId="63E6BD7E" w14:textId="32BC1786" w:rsidR="00A35324" w:rsidRDefault="00E84A2A" w:rsidP="00A35324">
                      <w:pPr>
                        <w:ind w:left="0"/>
                      </w:pPr>
                      <w:r>
                        <w:t>З</w:t>
                      </w:r>
                      <w:r w:rsidR="005958B5">
                        <w:t>агрузите на компьютер фотографию вашего паспорта либо его сканированную копию – это позволит</w:t>
                      </w:r>
                      <w:r w:rsidR="00965B2A">
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</w:r>
                    </w:p>
                  </w:txbxContent>
                </v:textbox>
              </v:roundrect>
            </w:pict>
          </mc:Fallback>
        </mc:AlternateContent>
      </w:r>
      <w:r w:rsidR="00A35324">
        <w:rPr>
          <w:lang w:bidi="ru-RU"/>
        </w:rPr>
        <w:t>Перед тем как начать</w:t>
      </w:r>
    </w:p>
    <w:p w14:paraId="66544631" w14:textId="77777777" w:rsidR="00965B2A" w:rsidRPr="00965B2A" w:rsidRDefault="00965B2A" w:rsidP="00965B2A">
      <w:pPr>
        <w:widowControl w:val="0"/>
        <w:spacing w:line="240" w:lineRule="auto"/>
        <w:rPr>
          <w:lang w:bidi="ru-RU"/>
        </w:rPr>
      </w:pPr>
    </w:p>
    <w:p w14:paraId="4A15AA6E" w14:textId="77777777" w:rsidR="00A35324" w:rsidRPr="00965B2A" w:rsidRDefault="00A35324" w:rsidP="00965B2A">
      <w:pPr>
        <w:pStyle w:val="1"/>
        <w:keepNext w:val="0"/>
        <w:keepLines w:val="0"/>
        <w:widowControl w:val="0"/>
        <w:spacing w:before="0" w:after="0" w:line="240" w:lineRule="auto"/>
        <w:rPr>
          <w:sz w:val="36"/>
          <w:szCs w:val="21"/>
          <w:lang w:bidi="ru-RU"/>
        </w:rPr>
      </w:pPr>
    </w:p>
    <w:p w14:paraId="3C3815A1" w14:textId="174FA8F2" w:rsidR="00040F24" w:rsidRPr="00C53DCC" w:rsidRDefault="006D4EC8" w:rsidP="00965B2A">
      <w:pPr>
        <w:pStyle w:val="1"/>
        <w:keepNext w:val="0"/>
        <w:keepLines w:val="0"/>
        <w:widowControl w:val="0"/>
        <w:spacing w:line="240" w:lineRule="auto"/>
      </w:pPr>
      <w:r>
        <w:rPr>
          <w:lang w:bidi="ru-RU"/>
        </w:rPr>
        <w:t>Приступим</w:t>
      </w:r>
    </w:p>
    <w:p w14:paraId="4679D4AB" w14:textId="2B701F3C" w:rsidR="004E7843" w:rsidRDefault="009B7846" w:rsidP="004E7843">
      <w:pPr>
        <w:widowControl w:val="0"/>
        <w:spacing w:line="240" w:lineRule="auto"/>
        <w:rPr>
          <w:lang w:bidi="ru-RU"/>
        </w:rPr>
      </w:pPr>
      <w:r>
        <w:rPr>
          <w:lang w:bidi="ru-RU"/>
        </w:rPr>
        <w:t>Перейдите на сайт</w:t>
      </w:r>
      <w:r w:rsidR="004E7843">
        <w:rPr>
          <w:lang w:bidi="ru-RU"/>
        </w:rPr>
        <w:t xml:space="preserve"> </w:t>
      </w:r>
      <w:hyperlink r:id="rId8" w:history="1">
        <w:r w:rsidR="004E7843" w:rsidRPr="009C0A55">
          <w:rPr>
            <w:rStyle w:val="af2"/>
            <w:lang w:bidi="ru-RU"/>
          </w:rPr>
          <w:t>https://uslugi.mosreg.ru</w:t>
        </w:r>
      </w:hyperlink>
      <w:r w:rsidR="004E7843">
        <w:rPr>
          <w:lang w:bidi="ru-RU"/>
        </w:rPr>
        <w:t>.</w:t>
      </w:r>
    </w:p>
    <w:p w14:paraId="4EA288E5" w14:textId="135F6255" w:rsidR="00040F24" w:rsidRDefault="00A22184" w:rsidP="00965B2A">
      <w:pPr>
        <w:widowControl w:val="0"/>
        <w:spacing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710DB" wp14:editId="1D6057D1">
                <wp:simplePos x="0" y="0"/>
                <wp:positionH relativeFrom="column">
                  <wp:posOffset>3342253</wp:posOffset>
                </wp:positionH>
                <wp:positionV relativeFrom="paragraph">
                  <wp:posOffset>152302</wp:posOffset>
                </wp:positionV>
                <wp:extent cx="0" cy="204061"/>
                <wp:effectExtent l="12700" t="12700" r="25400" b="12065"/>
                <wp:wrapNone/>
                <wp:docPr id="85496620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406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FA91D" id="Прямая соединительная линия 16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15pt,12pt" to="263.15pt,2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" strokecolor="#5b9bd5 [3204]" strokeweight="3pt">
                <v:stroke joinstyle="miter"/>
              </v:line>
            </w:pict>
          </mc:Fallback>
        </mc:AlternateContent>
      </w:r>
      <w:r w:rsidR="009771A1">
        <w:rPr>
          <w:lang w:bidi="ru-RU"/>
        </w:rPr>
        <w:t>В правой верхней части сайта нажмите «Войти»</w:t>
      </w:r>
      <w:r w:rsidR="00F633F4">
        <w:rPr>
          <w:lang w:bidi="ru-RU"/>
        </w:rPr>
        <w:t>.</w:t>
      </w:r>
    </w:p>
    <w:p w14:paraId="4C8E0F5F" w14:textId="55E7A68D" w:rsidR="00503284" w:rsidRDefault="00026978" w:rsidP="008B074E">
      <w:pPr>
        <w:widowControl w:val="0"/>
        <w:spacing w:after="36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678B29" wp14:editId="4067026C">
                <wp:simplePos x="0" y="0"/>
                <wp:positionH relativeFrom="column">
                  <wp:posOffset>3126014</wp:posOffset>
                </wp:positionH>
                <wp:positionV relativeFrom="paragraph">
                  <wp:posOffset>95069</wp:posOffset>
                </wp:positionV>
                <wp:extent cx="727529" cy="283391"/>
                <wp:effectExtent l="12700" t="12700" r="22225" b="21590"/>
                <wp:wrapNone/>
                <wp:docPr id="420004001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529" cy="28339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80BA74" id="Скругленный прямоугольник 7" o:spid="_x0000_s1026" style="position:absolute;margin-left:246.15pt;margin-top:7.5pt;width:57.3pt;height:22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" filled="f" strokecolor="#5b9bd5 [3204]" strokeweight="3pt">
                <v:stroke joinstyle="miter"/>
              </v:roundrect>
            </w:pict>
          </mc:Fallback>
        </mc:AlternateContent>
      </w:r>
      <w:r w:rsidR="00E372BD">
        <w:rPr>
          <w:noProof/>
        </w:rPr>
        <w:drawing>
          <wp:inline distT="0" distB="0" distL="0" distR="0" wp14:anchorId="56C943DF" wp14:editId="48F1E05A">
            <wp:extent cx="3722255" cy="670049"/>
            <wp:effectExtent l="0" t="0" r="0" b="3175"/>
            <wp:docPr id="7622280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073" name="Рисунок 7622280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2255" cy="670049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"/>
        <w:gridCol w:w="3949"/>
        <w:gridCol w:w="1134"/>
        <w:gridCol w:w="3657"/>
      </w:tblGrid>
      <w:tr w:rsidR="008A2BA4" w14:paraId="7303BB00" w14:textId="77777777" w:rsidTr="00811B61">
        <w:trPr>
          <w:trHeight w:val="4916"/>
        </w:trPr>
        <w:tc>
          <w:tcPr>
            <w:tcW w:w="996" w:type="dxa"/>
          </w:tcPr>
          <w:p w14:paraId="6063CF0F" w14:textId="2FA2D325" w:rsidR="008A2BA4" w:rsidRPr="001D2718" w:rsidRDefault="008A2BA4" w:rsidP="00811B61">
            <w:pPr>
              <w:widowControl w:val="0"/>
              <w:ind w:left="0" w:right="0"/>
              <w:rPr>
                <w:sz w:val="140"/>
                <w:szCs w:val="140"/>
              </w:rPr>
            </w:pPr>
            <w:r w:rsidRPr="001D2718">
              <w:rPr>
                <w:color w:val="5B9BD5"/>
                <w:sz w:val="140"/>
                <w:szCs w:val="140"/>
              </w:rPr>
              <w:t>1</w:t>
            </w:r>
          </w:p>
        </w:tc>
        <w:tc>
          <w:tcPr>
            <w:tcW w:w="3949" w:type="dxa"/>
          </w:tcPr>
          <w:p w14:paraId="05944E41" w14:textId="03E76D96" w:rsidR="008A2BA4" w:rsidRDefault="008A2BA4" w:rsidP="004F58B3">
            <w:pPr>
              <w:widowControl w:val="0"/>
              <w:ind w:left="0" w:right="0"/>
            </w:pPr>
            <w:r>
              <w:t>В открывшемся окне нажмите «Авторизоваться</w:t>
            </w:r>
          </w:p>
          <w:p w14:paraId="58955159" w14:textId="0E80338F" w:rsidR="008A2BA4" w:rsidRDefault="008A2BA4" w:rsidP="004F58B3">
            <w:pPr>
              <w:widowControl w:val="0"/>
              <w:ind w:left="0" w:righ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803DBCE" wp14:editId="12819504">
                      <wp:simplePos x="0" y="0"/>
                      <wp:positionH relativeFrom="column">
                        <wp:posOffset>205105</wp:posOffset>
                      </wp:positionH>
                      <wp:positionV relativeFrom="paragraph">
                        <wp:posOffset>2048510</wp:posOffset>
                      </wp:positionV>
                      <wp:extent cx="1663700" cy="441325"/>
                      <wp:effectExtent l="12700" t="12700" r="25400" b="28575"/>
                      <wp:wrapNone/>
                      <wp:docPr id="23533800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0" cy="44132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C90CDB" id="Скругленный прямоугольник 7" o:spid="_x0000_s1026" style="position:absolute;margin-left:16.15pt;margin-top:161.3pt;width:131pt;height:34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D3E024A" wp14:editId="6DEA4175">
                      <wp:simplePos x="0" y="0"/>
                      <wp:positionH relativeFrom="column">
                        <wp:posOffset>326708</wp:posOffset>
                      </wp:positionH>
                      <wp:positionV relativeFrom="paragraph">
                        <wp:posOffset>1745</wp:posOffset>
                      </wp:positionV>
                      <wp:extent cx="0" cy="2050257"/>
                      <wp:effectExtent l="12700" t="12700" r="25400" b="7620"/>
                      <wp:wrapNone/>
                      <wp:docPr id="1612693499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050257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E4E102" id="Прямая соединительная линия 16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75pt,.15pt" to="25.75pt,1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86C0A5F" wp14:editId="5A00DCBB">
                  <wp:extent cx="2034540" cy="2865017"/>
                  <wp:effectExtent l="38100" t="50800" r="86360" b="107315"/>
                  <wp:docPr id="99054651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546515" name="Рисунок 9905465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876" cy="2890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743D2AD2" w14:textId="5383D41C" w:rsidR="008A2BA4" w:rsidRPr="001D2718" w:rsidRDefault="008A2BA4" w:rsidP="00811B61">
            <w:pPr>
              <w:widowControl w:val="0"/>
              <w:ind w:left="0" w:right="25"/>
              <w:rPr>
                <w:sz w:val="140"/>
                <w:szCs w:val="140"/>
              </w:rPr>
            </w:pPr>
            <w:r w:rsidRPr="001D2718">
              <w:rPr>
                <w:color w:val="5B9BD5"/>
                <w:sz w:val="140"/>
                <w:szCs w:val="140"/>
              </w:rPr>
              <w:t>2</w:t>
            </w:r>
          </w:p>
        </w:tc>
        <w:tc>
          <w:tcPr>
            <w:tcW w:w="3657" w:type="dxa"/>
          </w:tcPr>
          <w:p w14:paraId="1540C49C" w14:textId="477706B6" w:rsidR="008A2BA4" w:rsidRDefault="008A2BA4" w:rsidP="004F58B3">
            <w:pPr>
              <w:widowControl w:val="0"/>
              <w:ind w:left="0" w:right="25"/>
            </w:pPr>
            <w:r>
              <w:t xml:space="preserve">Введите логин и пароль от </w:t>
            </w:r>
            <w:r w:rsidR="00E25E8B">
              <w:t xml:space="preserve">сайта </w:t>
            </w:r>
            <w:r>
              <w:t>Госуслуг и нажмите «Войти»</w:t>
            </w:r>
          </w:p>
          <w:p w14:paraId="735EBAEA" w14:textId="2098DCFC" w:rsidR="008A2BA4" w:rsidRDefault="008A2BA4" w:rsidP="004F58B3">
            <w:pPr>
              <w:widowControl w:val="0"/>
              <w:ind w:left="0" w:right="25"/>
            </w:pP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3628365" wp14:editId="1985D48C">
                      <wp:simplePos x="0" y="0"/>
                      <wp:positionH relativeFrom="column">
                        <wp:posOffset>944245</wp:posOffset>
                      </wp:positionH>
                      <wp:positionV relativeFrom="paragraph">
                        <wp:posOffset>1296670</wp:posOffset>
                      </wp:positionV>
                      <wp:extent cx="0" cy="360680"/>
                      <wp:effectExtent l="12700" t="12700" r="25400" b="7620"/>
                      <wp:wrapNone/>
                      <wp:docPr id="281178638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6068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EF6356" id="Прямая соединительная линия 1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35pt,102.1pt" to="74.35pt,130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8C76379" wp14:editId="00E3BBB4">
                      <wp:simplePos x="0" y="0"/>
                      <wp:positionH relativeFrom="column">
                        <wp:posOffset>944245</wp:posOffset>
                      </wp:positionH>
                      <wp:positionV relativeFrom="paragraph">
                        <wp:posOffset>867410</wp:posOffset>
                      </wp:positionV>
                      <wp:extent cx="0" cy="68580"/>
                      <wp:effectExtent l="12700" t="12700" r="25400" b="7620"/>
                      <wp:wrapNone/>
                      <wp:docPr id="1440816857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858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FBB06A" id="Прямая соединительная линия 16" o:spid="_x0000_s1026" style="position:absolute;flip:y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4.35pt,68.3pt" to="74.35pt,7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9B9C0E4" wp14:editId="039E6F13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935990</wp:posOffset>
                      </wp:positionV>
                      <wp:extent cx="1957070" cy="375920"/>
                      <wp:effectExtent l="12700" t="12700" r="24130" b="30480"/>
                      <wp:wrapNone/>
                      <wp:docPr id="1947286032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7070" cy="3759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51B2E0" id="Скругленный прямоугольник 7" o:spid="_x0000_s1026" style="position:absolute;margin-left:2.95pt;margin-top:73.7pt;width:154.1pt;height:29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754C11A" wp14:editId="69087BDD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501650</wp:posOffset>
                      </wp:positionV>
                      <wp:extent cx="1957070" cy="365760"/>
                      <wp:effectExtent l="12700" t="12700" r="24130" b="27940"/>
                      <wp:wrapNone/>
                      <wp:docPr id="1801494212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7070" cy="36576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A20203" id="Скругленный прямоугольник 7" o:spid="_x0000_s1026" style="position:absolute;margin-left:2.95pt;margin-top:39.5pt;width:154.1pt;height:28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F2384E6" wp14:editId="662BBEBA">
                      <wp:simplePos x="0" y="0"/>
                      <wp:positionH relativeFrom="column">
                        <wp:posOffset>41996</wp:posOffset>
                      </wp:positionH>
                      <wp:positionV relativeFrom="paragraph">
                        <wp:posOffset>1657487</wp:posOffset>
                      </wp:positionV>
                      <wp:extent cx="1957320" cy="393975"/>
                      <wp:effectExtent l="12700" t="12700" r="24130" b="25400"/>
                      <wp:wrapNone/>
                      <wp:docPr id="925980747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7320" cy="39397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2813FB" id="Скругленный прямоугольник 7" o:spid="_x0000_s1026" style="position:absolute;margin-left:3.3pt;margin-top:130.5pt;width:154.1pt;height:3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8971ACD" wp14:editId="4865C7A0">
                  <wp:extent cx="1984406" cy="2865120"/>
                  <wp:effectExtent l="38100" t="50800" r="85725" b="106680"/>
                  <wp:docPr id="195192533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925336" name="Рисунок 195192533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501" cy="2910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32B35" w14:textId="77777777" w:rsidR="005B28FF" w:rsidRDefault="005B28FF" w:rsidP="005B28FF">
      <w:pPr>
        <w:widowControl w:val="0"/>
        <w:spacing w:line="240" w:lineRule="auto"/>
        <w:ind w:left="0"/>
      </w:pP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5"/>
        <w:gridCol w:w="3926"/>
        <w:gridCol w:w="1044"/>
        <w:gridCol w:w="3781"/>
      </w:tblGrid>
      <w:tr w:rsidR="00250008" w14:paraId="4B9CC5A8" w14:textId="77777777" w:rsidTr="00811B61">
        <w:trPr>
          <w:trHeight w:val="4916"/>
        </w:trPr>
        <w:tc>
          <w:tcPr>
            <w:tcW w:w="996" w:type="dxa"/>
          </w:tcPr>
          <w:p w14:paraId="6A52908B" w14:textId="0DCC5BC5" w:rsidR="005B28FF" w:rsidRPr="001D2718" w:rsidRDefault="005B28FF" w:rsidP="00811B61">
            <w:pPr>
              <w:widowControl w:val="0"/>
              <w:ind w:left="0" w:right="0"/>
              <w:rPr>
                <w:sz w:val="140"/>
                <w:szCs w:val="140"/>
              </w:rPr>
            </w:pPr>
            <w:r>
              <w:rPr>
                <w:color w:val="5B9BD5"/>
                <w:sz w:val="140"/>
                <w:szCs w:val="140"/>
              </w:rPr>
              <w:lastRenderedPageBreak/>
              <w:t>3</w:t>
            </w:r>
          </w:p>
        </w:tc>
        <w:tc>
          <w:tcPr>
            <w:tcW w:w="3949" w:type="dxa"/>
          </w:tcPr>
          <w:p w14:paraId="7C8023F2" w14:textId="5DFE8E94" w:rsidR="005B28FF" w:rsidRDefault="002872D2" w:rsidP="001B62F1">
            <w:pPr>
              <w:widowControl w:val="0"/>
              <w:ind w:left="0" w:right="0"/>
            </w:pPr>
            <w:r>
              <w:t>Введите код подтверждения</w:t>
            </w:r>
          </w:p>
          <w:p w14:paraId="5AEFF9FE" w14:textId="6389D7DD" w:rsidR="005B28FF" w:rsidRPr="002872D2" w:rsidRDefault="002872D2" w:rsidP="001B62F1">
            <w:pPr>
              <w:widowControl w:val="0"/>
              <w:ind w:left="0" w:right="0"/>
            </w:pPr>
            <w:r>
              <w:rPr>
                <w:noProof/>
              </w:rPr>
              <w:drawing>
                <wp:inline distT="0" distB="0" distL="0" distR="0" wp14:anchorId="3A2B1320" wp14:editId="1E4E783A">
                  <wp:extent cx="2270535" cy="3019425"/>
                  <wp:effectExtent l="25400" t="38100" r="56515" b="90170"/>
                  <wp:docPr id="1640795958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795958" name="Рисунок 164079595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535" cy="3019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43566183" w14:textId="56A1B98F" w:rsidR="005B28FF" w:rsidRPr="001D2718" w:rsidRDefault="005B28FF" w:rsidP="00811B61">
            <w:pPr>
              <w:widowControl w:val="0"/>
              <w:ind w:left="0" w:right="25"/>
              <w:rPr>
                <w:sz w:val="140"/>
                <w:szCs w:val="140"/>
              </w:rPr>
            </w:pPr>
            <w:r>
              <w:rPr>
                <w:color w:val="5B9BD5"/>
                <w:sz w:val="140"/>
                <w:szCs w:val="140"/>
              </w:rPr>
              <w:t>4</w:t>
            </w:r>
          </w:p>
        </w:tc>
        <w:tc>
          <w:tcPr>
            <w:tcW w:w="3657" w:type="dxa"/>
          </w:tcPr>
          <w:p w14:paraId="63E7A911" w14:textId="03846FD5" w:rsidR="005B28FF" w:rsidRDefault="00250008" w:rsidP="001B62F1">
            <w:pPr>
              <w:widowControl w:val="0"/>
              <w:ind w:left="0" w:right="25"/>
            </w:pPr>
            <w:r>
              <w:t>Н</w:t>
            </w:r>
            <w:r w:rsidR="005B28FF">
              <w:t>ажмите «</w:t>
            </w:r>
            <w:r>
              <w:t>Предоставить</w:t>
            </w:r>
            <w:r w:rsidR="005B28FF">
              <w:t>»</w:t>
            </w:r>
          </w:p>
          <w:p w14:paraId="494DE025" w14:textId="68AF65D6" w:rsidR="005B28FF" w:rsidRDefault="00250008" w:rsidP="001B62F1">
            <w:pPr>
              <w:widowControl w:val="0"/>
              <w:ind w:left="0" w:right="25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BE2BCBA" wp14:editId="1BAEDFC6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2055771</wp:posOffset>
                      </wp:positionV>
                      <wp:extent cx="2125670" cy="427189"/>
                      <wp:effectExtent l="12700" t="12700" r="20955" b="30480"/>
                      <wp:wrapNone/>
                      <wp:docPr id="3580622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5670" cy="427189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4314DD" id="Скругленный прямоугольник 7" o:spid="_x0000_s1026" style="position:absolute;margin-left:2.85pt;margin-top:161.85pt;width:167.4pt;height:33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D44E921" wp14:editId="439E166C">
                  <wp:extent cx="2122046" cy="3039110"/>
                  <wp:effectExtent l="38100" t="50800" r="88265" b="97790"/>
                  <wp:docPr id="163781505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815057" name="Рисунок 16378150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12" cy="3083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CB26C9" w14:textId="09511A42" w:rsidR="00040F24" w:rsidRDefault="00F9386C" w:rsidP="00965B2A">
      <w:pPr>
        <w:widowControl w:val="0"/>
        <w:spacing w:line="240" w:lineRule="auto"/>
      </w:pPr>
      <w:r>
        <w:t>В строке поиска введите «Выписка из домовой книги»</w:t>
      </w:r>
    </w:p>
    <w:p w14:paraId="7BEFEC06" w14:textId="6AB849D9" w:rsidR="00F9386C" w:rsidRDefault="00F9386C" w:rsidP="00AC7EFA">
      <w:pPr>
        <w:widowControl w:val="0"/>
        <w:spacing w:after="240" w:line="240" w:lineRule="auto"/>
      </w:pPr>
      <w:r>
        <w:rPr>
          <w:noProof/>
        </w:rPr>
        <w:drawing>
          <wp:inline distT="0" distB="0" distL="0" distR="0" wp14:anchorId="3AF604F1" wp14:editId="53520C62">
            <wp:extent cx="6366646" cy="849745"/>
            <wp:effectExtent l="0" t="0" r="0" b="1270"/>
            <wp:docPr id="87546020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60206" name="Рисунок 875460206"/>
                    <pic:cNvPicPr/>
                  </pic:nvPicPr>
                  <pic:blipFill rotWithShape="1">
                    <a:blip r:embed="rId14"/>
                    <a:srcRect t="26681" b="24213"/>
                    <a:stretch/>
                  </pic:blipFill>
                  <pic:spPr bwMode="auto">
                    <a:xfrm>
                      <a:off x="0" y="0"/>
                      <a:ext cx="6368819" cy="85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F747E" w14:textId="7A9378F3" w:rsidR="00F9386C" w:rsidRDefault="00AC7EFA" w:rsidP="00965B2A">
      <w:pPr>
        <w:widowControl w:val="0"/>
        <w:spacing w:line="240" w:lineRule="auto"/>
      </w:pPr>
      <w:r>
        <w:t>Выберите своё муниципальное образование</w:t>
      </w:r>
    </w:p>
    <w:p w14:paraId="3FFC3078" w14:textId="468B9E4A" w:rsidR="00AC7EFA" w:rsidRDefault="00AC7EFA" w:rsidP="00965B2A">
      <w:pPr>
        <w:widowControl w:val="0"/>
        <w:spacing w:line="240" w:lineRule="auto"/>
      </w:pPr>
      <w:r>
        <w:rPr>
          <w:noProof/>
        </w:rPr>
        <w:drawing>
          <wp:inline distT="0" distB="0" distL="0" distR="0" wp14:anchorId="6B89236B" wp14:editId="3D9E888D">
            <wp:extent cx="6227333" cy="1616364"/>
            <wp:effectExtent l="0" t="0" r="0" b="0"/>
            <wp:docPr id="6911265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26570" name="Рисунок 691126570"/>
                    <pic:cNvPicPr/>
                  </pic:nvPicPr>
                  <pic:blipFill rotWithShape="1">
                    <a:blip r:embed="rId15"/>
                    <a:srcRect t="19725" b="6799"/>
                    <a:stretch/>
                  </pic:blipFill>
                  <pic:spPr bwMode="auto">
                    <a:xfrm>
                      <a:off x="0" y="0"/>
                      <a:ext cx="6230274" cy="161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8822F" w14:textId="5525EBF9" w:rsidR="00AC7EFA" w:rsidRDefault="000E14CD" w:rsidP="00965B2A">
      <w:pPr>
        <w:widowControl w:val="0"/>
        <w:spacing w:line="240" w:lineRule="auto"/>
      </w:pPr>
      <w:r>
        <w:t>Заполните форму по образцу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31"/>
        <w:gridCol w:w="1105"/>
      </w:tblGrid>
      <w:tr w:rsidR="009E22B7" w14:paraId="138353DC" w14:textId="77777777" w:rsidTr="009E22B7">
        <w:trPr>
          <w:trHeight w:val="1242"/>
        </w:trPr>
        <w:tc>
          <w:tcPr>
            <w:tcW w:w="8631" w:type="dxa"/>
            <w:vMerge w:val="restart"/>
          </w:tcPr>
          <w:p w14:paraId="4E2471A3" w14:textId="2ADA9F07" w:rsidR="009E22B7" w:rsidRDefault="009E22B7" w:rsidP="00965B2A">
            <w:pPr>
              <w:widowControl w:val="0"/>
              <w:ind w:left="0"/>
            </w:pP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26DF636" wp14:editId="60D7B73D">
                      <wp:simplePos x="0" y="0"/>
                      <wp:positionH relativeFrom="column">
                        <wp:posOffset>1511622</wp:posOffset>
                      </wp:positionH>
                      <wp:positionV relativeFrom="paragraph">
                        <wp:posOffset>2201232</wp:posOffset>
                      </wp:positionV>
                      <wp:extent cx="3907263" cy="0"/>
                      <wp:effectExtent l="0" t="12700" r="29845" b="25400"/>
                      <wp:wrapNone/>
                      <wp:docPr id="281063213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907263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514FD6" id="Прямая соединительная линия 16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05pt,173.35pt" to="426.7pt,17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026DC0F" wp14:editId="1500E2F0">
                      <wp:simplePos x="0" y="0"/>
                      <wp:positionH relativeFrom="column">
                        <wp:posOffset>1617708</wp:posOffset>
                      </wp:positionH>
                      <wp:positionV relativeFrom="paragraph">
                        <wp:posOffset>1723844</wp:posOffset>
                      </wp:positionV>
                      <wp:extent cx="3774984" cy="0"/>
                      <wp:effectExtent l="0" t="12700" r="35560" b="25400"/>
                      <wp:wrapNone/>
                      <wp:docPr id="380434712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774984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2B9768" id="Прямая соединительная линия 16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4pt,135.75pt" to="424.65pt,13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140A2B6" wp14:editId="2D2D32AF">
                      <wp:simplePos x="0" y="0"/>
                      <wp:positionH relativeFrom="column">
                        <wp:posOffset>2331811</wp:posOffset>
                      </wp:positionH>
                      <wp:positionV relativeFrom="paragraph">
                        <wp:posOffset>1070701</wp:posOffset>
                      </wp:positionV>
                      <wp:extent cx="3070043" cy="0"/>
                      <wp:effectExtent l="0" t="12700" r="29210" b="25400"/>
                      <wp:wrapNone/>
                      <wp:docPr id="494771694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70043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6388E9" id="Прямая соединительная линия 16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6pt,84.3pt" to="425.35pt,84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750AB2E6" wp14:editId="1E1A0A3F">
                      <wp:simplePos x="0" y="0"/>
                      <wp:positionH relativeFrom="column">
                        <wp:posOffset>3446508</wp:posOffset>
                      </wp:positionH>
                      <wp:positionV relativeFrom="paragraph">
                        <wp:posOffset>426266</wp:posOffset>
                      </wp:positionV>
                      <wp:extent cx="1964146" cy="0"/>
                      <wp:effectExtent l="0" t="12700" r="29845" b="25400"/>
                      <wp:wrapNone/>
                      <wp:docPr id="1554446651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64146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16FED1" id="Прямая соединительная линия 16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4pt,33.55pt" to="426.05pt,3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290EBCE" wp14:editId="0CB2F849">
                  <wp:extent cx="5303520" cy="2416810"/>
                  <wp:effectExtent l="0" t="0" r="5080" b="0"/>
                  <wp:docPr id="163908099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080996" name="Рисунок 16"/>
                          <pic:cNvPicPr/>
                        </pic:nvPicPr>
                        <pic:blipFill rotWithShape="1">
                          <a:blip r:embed="rId16"/>
                          <a:srcRect t="11796" r="13108"/>
                          <a:stretch/>
                        </pic:blipFill>
                        <pic:spPr bwMode="auto">
                          <a:xfrm>
                            <a:off x="0" y="0"/>
                            <a:ext cx="5333246" cy="2430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5" w:type="dxa"/>
            <w:vAlign w:val="center"/>
          </w:tcPr>
          <w:p w14:paraId="672863A3" w14:textId="7EAF86BB" w:rsidR="009E22B7" w:rsidRDefault="009E22B7" w:rsidP="00917B00">
            <w:pPr>
              <w:widowControl w:val="0"/>
              <w:ind w:left="0"/>
            </w:pPr>
            <w:r w:rsidRPr="00917B00">
              <w:rPr>
                <w:color w:val="5B9BD5"/>
                <w:sz w:val="60"/>
                <w:szCs w:val="60"/>
              </w:rPr>
              <w:t>1</w:t>
            </w:r>
          </w:p>
        </w:tc>
      </w:tr>
      <w:tr w:rsidR="009E22B7" w14:paraId="72324E73" w14:textId="77777777" w:rsidTr="009E22B7">
        <w:trPr>
          <w:trHeight w:val="835"/>
        </w:trPr>
        <w:tc>
          <w:tcPr>
            <w:tcW w:w="8631" w:type="dxa"/>
            <w:vMerge/>
          </w:tcPr>
          <w:p w14:paraId="7E066A94" w14:textId="77777777" w:rsidR="009E22B7" w:rsidRDefault="009E22B7" w:rsidP="00965B2A">
            <w:pPr>
              <w:widowControl w:val="0"/>
              <w:ind w:left="0"/>
            </w:pPr>
          </w:p>
        </w:tc>
        <w:tc>
          <w:tcPr>
            <w:tcW w:w="1105" w:type="dxa"/>
            <w:vAlign w:val="center"/>
          </w:tcPr>
          <w:p w14:paraId="57339D9C" w14:textId="1E642B76" w:rsidR="009E22B7" w:rsidRDefault="009E22B7" w:rsidP="00917B00">
            <w:pPr>
              <w:widowControl w:val="0"/>
              <w:ind w:left="0"/>
            </w:pPr>
            <w:r>
              <w:rPr>
                <w:color w:val="5B9BD5"/>
                <w:sz w:val="60"/>
                <w:szCs w:val="60"/>
              </w:rPr>
              <w:t>2</w:t>
            </w:r>
          </w:p>
        </w:tc>
      </w:tr>
      <w:tr w:rsidR="009E22B7" w14:paraId="17B84C26" w14:textId="77777777" w:rsidTr="009E22B7">
        <w:trPr>
          <w:trHeight w:val="989"/>
        </w:trPr>
        <w:tc>
          <w:tcPr>
            <w:tcW w:w="8631" w:type="dxa"/>
            <w:vMerge/>
          </w:tcPr>
          <w:p w14:paraId="48C1A35B" w14:textId="77777777" w:rsidR="009E22B7" w:rsidRDefault="009E22B7" w:rsidP="00965B2A">
            <w:pPr>
              <w:widowControl w:val="0"/>
              <w:ind w:left="0"/>
            </w:pPr>
          </w:p>
        </w:tc>
        <w:tc>
          <w:tcPr>
            <w:tcW w:w="1105" w:type="dxa"/>
            <w:vAlign w:val="center"/>
          </w:tcPr>
          <w:p w14:paraId="47A4C8CD" w14:textId="786898C5" w:rsidR="009E22B7" w:rsidRDefault="009E22B7" w:rsidP="00917B00">
            <w:pPr>
              <w:widowControl w:val="0"/>
              <w:ind w:left="0"/>
            </w:pPr>
            <w:r>
              <w:rPr>
                <w:color w:val="5B9BD5"/>
                <w:sz w:val="60"/>
                <w:szCs w:val="60"/>
              </w:rPr>
              <w:t>3</w:t>
            </w:r>
          </w:p>
        </w:tc>
      </w:tr>
      <w:tr w:rsidR="00917B00" w14:paraId="0065A2C4" w14:textId="77777777" w:rsidTr="009E22B7">
        <w:tc>
          <w:tcPr>
            <w:tcW w:w="8631" w:type="dxa"/>
            <w:vMerge/>
          </w:tcPr>
          <w:p w14:paraId="0EF87762" w14:textId="77777777" w:rsidR="00917B00" w:rsidRDefault="00917B00" w:rsidP="00965B2A">
            <w:pPr>
              <w:widowControl w:val="0"/>
              <w:ind w:left="0"/>
            </w:pPr>
          </w:p>
        </w:tc>
        <w:tc>
          <w:tcPr>
            <w:tcW w:w="1105" w:type="dxa"/>
            <w:vAlign w:val="center"/>
          </w:tcPr>
          <w:p w14:paraId="6D08A9C4" w14:textId="71FFF3C4" w:rsidR="00917B00" w:rsidRDefault="009E22B7" w:rsidP="00917B00">
            <w:pPr>
              <w:widowControl w:val="0"/>
              <w:ind w:left="0"/>
            </w:pPr>
            <w:r>
              <w:rPr>
                <w:color w:val="5B9BD5"/>
                <w:sz w:val="60"/>
                <w:szCs w:val="60"/>
              </w:rPr>
              <w:t>4</w:t>
            </w:r>
          </w:p>
        </w:tc>
      </w:tr>
    </w:tbl>
    <w:p w14:paraId="40299A37" w14:textId="77777777" w:rsidR="009E22B7" w:rsidRDefault="009E22B7" w:rsidP="009E22B7">
      <w:pPr>
        <w:widowControl w:val="0"/>
        <w:spacing w:after="360" w:line="240" w:lineRule="auto"/>
      </w:pPr>
    </w:p>
    <w:p w14:paraId="17A6C0A0" w14:textId="77777777" w:rsidR="009E22B7" w:rsidRPr="00C53DCC" w:rsidRDefault="009E22B7" w:rsidP="009E22B7">
      <w:pPr>
        <w:widowControl w:val="0"/>
        <w:spacing w:after="360" w:line="240" w:lineRule="auto"/>
      </w:pPr>
    </w:p>
    <w:sectPr w:rsidR="009E22B7" w:rsidRPr="00C53DCC" w:rsidSect="00C53DCC">
      <w:pgSz w:w="11906" w:h="16838" w:code="9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D1814" w14:textId="77777777" w:rsidR="000D40B3" w:rsidRDefault="000D40B3">
      <w:pPr>
        <w:spacing w:after="0" w:line="240" w:lineRule="auto"/>
      </w:pPr>
      <w:r>
        <w:separator/>
      </w:r>
    </w:p>
  </w:endnote>
  <w:endnote w:type="continuationSeparator" w:id="0">
    <w:p w14:paraId="5599CFDB" w14:textId="77777777" w:rsidR="000D40B3" w:rsidRDefault="000D40B3">
      <w:pPr>
        <w:spacing w:after="0" w:line="240" w:lineRule="auto"/>
      </w:pPr>
      <w:r>
        <w:continuationSeparator/>
      </w:r>
    </w:p>
  </w:endnote>
  <w:endnote w:type="continuationNotice" w:id="1">
    <w:p w14:paraId="76DC9E86" w14:textId="77777777" w:rsidR="000D40B3" w:rsidRDefault="000D40B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auto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B356F" w14:textId="77777777" w:rsidR="000D40B3" w:rsidRDefault="000D40B3">
      <w:pPr>
        <w:spacing w:after="0" w:line="240" w:lineRule="auto"/>
      </w:pPr>
      <w:r>
        <w:separator/>
      </w:r>
    </w:p>
  </w:footnote>
  <w:footnote w:type="continuationSeparator" w:id="0">
    <w:p w14:paraId="6D549012" w14:textId="77777777" w:rsidR="000D40B3" w:rsidRDefault="000D40B3">
      <w:pPr>
        <w:spacing w:after="0" w:line="240" w:lineRule="auto"/>
      </w:pPr>
      <w:r>
        <w:continuationSeparator/>
      </w:r>
    </w:p>
  </w:footnote>
  <w:footnote w:type="continuationNotice" w:id="1">
    <w:p w14:paraId="7909AFAF" w14:textId="77777777" w:rsidR="000D40B3" w:rsidRDefault="000D40B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169446088">
    <w:abstractNumId w:val="21"/>
  </w:num>
  <w:num w:numId="2" w16cid:durableId="783499199">
    <w:abstractNumId w:val="8"/>
  </w:num>
  <w:num w:numId="3" w16cid:durableId="313458887">
    <w:abstractNumId w:val="9"/>
  </w:num>
  <w:num w:numId="4" w16cid:durableId="420756788">
    <w:abstractNumId w:val="19"/>
  </w:num>
  <w:num w:numId="5" w16cid:durableId="1782216258">
    <w:abstractNumId w:val="2"/>
  </w:num>
  <w:num w:numId="6" w16cid:durableId="2040736618">
    <w:abstractNumId w:val="5"/>
  </w:num>
  <w:num w:numId="7" w16cid:durableId="1894535714">
    <w:abstractNumId w:val="10"/>
  </w:num>
  <w:num w:numId="8" w16cid:durableId="659115526">
    <w:abstractNumId w:val="3"/>
  </w:num>
  <w:num w:numId="9" w16cid:durableId="1978491470">
    <w:abstractNumId w:val="12"/>
  </w:num>
  <w:num w:numId="10" w16cid:durableId="1609577531">
    <w:abstractNumId w:val="17"/>
  </w:num>
  <w:num w:numId="11" w16cid:durableId="1752779266">
    <w:abstractNumId w:val="4"/>
  </w:num>
  <w:num w:numId="12" w16cid:durableId="867720088">
    <w:abstractNumId w:val="14"/>
  </w:num>
  <w:num w:numId="13" w16cid:durableId="898635267">
    <w:abstractNumId w:val="18"/>
  </w:num>
  <w:num w:numId="14" w16cid:durableId="1596746583">
    <w:abstractNumId w:val="15"/>
  </w:num>
  <w:num w:numId="15" w16cid:durableId="1029453378">
    <w:abstractNumId w:val="1"/>
  </w:num>
  <w:num w:numId="16" w16cid:durableId="1789469221">
    <w:abstractNumId w:val="1"/>
  </w:num>
  <w:num w:numId="17" w16cid:durableId="66537654">
    <w:abstractNumId w:val="0"/>
  </w:num>
  <w:num w:numId="18" w16cid:durableId="672689641">
    <w:abstractNumId w:val="0"/>
  </w:num>
  <w:num w:numId="19" w16cid:durableId="1054621545">
    <w:abstractNumId w:val="0"/>
    <w:lvlOverride w:ilvl="0">
      <w:startOverride w:val="1"/>
    </w:lvlOverride>
  </w:num>
  <w:num w:numId="20" w16cid:durableId="1316179850">
    <w:abstractNumId w:val="0"/>
    <w:lvlOverride w:ilvl="0">
      <w:startOverride w:val="1"/>
    </w:lvlOverride>
  </w:num>
  <w:num w:numId="21" w16cid:durableId="856231295">
    <w:abstractNumId w:val="0"/>
    <w:lvlOverride w:ilvl="0">
      <w:startOverride w:val="1"/>
    </w:lvlOverride>
  </w:num>
  <w:num w:numId="22" w16cid:durableId="562375805">
    <w:abstractNumId w:val="0"/>
    <w:lvlOverride w:ilvl="0">
      <w:startOverride w:val="1"/>
    </w:lvlOverride>
  </w:num>
  <w:num w:numId="23" w16cid:durableId="79720720">
    <w:abstractNumId w:val="0"/>
    <w:lvlOverride w:ilvl="0">
      <w:startOverride w:val="1"/>
    </w:lvlOverride>
  </w:num>
  <w:num w:numId="24" w16cid:durableId="1499230744">
    <w:abstractNumId w:val="20"/>
  </w:num>
  <w:num w:numId="25" w16cid:durableId="1866408111">
    <w:abstractNumId w:val="7"/>
  </w:num>
  <w:num w:numId="26" w16cid:durableId="633681296">
    <w:abstractNumId w:val="0"/>
    <w:lvlOverride w:ilvl="0">
      <w:startOverride w:val="1"/>
    </w:lvlOverride>
  </w:num>
  <w:num w:numId="27" w16cid:durableId="1078135929">
    <w:abstractNumId w:val="0"/>
    <w:lvlOverride w:ilvl="0">
      <w:startOverride w:val="1"/>
    </w:lvlOverride>
  </w:num>
  <w:num w:numId="28" w16cid:durableId="1316299354">
    <w:abstractNumId w:val="0"/>
    <w:lvlOverride w:ilvl="0">
      <w:startOverride w:val="1"/>
    </w:lvlOverride>
  </w:num>
  <w:num w:numId="29" w16cid:durableId="1531995561">
    <w:abstractNumId w:val="0"/>
  </w:num>
  <w:num w:numId="30" w16cid:durableId="479156959">
    <w:abstractNumId w:val="0"/>
    <w:lvlOverride w:ilvl="0">
      <w:startOverride w:val="1"/>
    </w:lvlOverride>
  </w:num>
  <w:num w:numId="31" w16cid:durableId="1061514403">
    <w:abstractNumId w:val="0"/>
    <w:lvlOverride w:ilvl="0">
      <w:startOverride w:val="1"/>
    </w:lvlOverride>
  </w:num>
  <w:num w:numId="32" w16cid:durableId="1813016878">
    <w:abstractNumId w:val="0"/>
    <w:lvlOverride w:ilvl="0">
      <w:startOverride w:val="1"/>
    </w:lvlOverride>
  </w:num>
  <w:num w:numId="33" w16cid:durableId="1195077186">
    <w:abstractNumId w:val="0"/>
    <w:lvlOverride w:ilvl="0">
      <w:startOverride w:val="1"/>
    </w:lvlOverride>
  </w:num>
  <w:num w:numId="34" w16cid:durableId="2003701139">
    <w:abstractNumId w:val="11"/>
  </w:num>
  <w:num w:numId="35" w16cid:durableId="1871263168">
    <w:abstractNumId w:val="0"/>
    <w:lvlOverride w:ilvl="0">
      <w:startOverride w:val="1"/>
    </w:lvlOverride>
  </w:num>
  <w:num w:numId="36" w16cid:durableId="1451700497">
    <w:abstractNumId w:val="0"/>
    <w:lvlOverride w:ilvl="0">
      <w:startOverride w:val="1"/>
    </w:lvlOverride>
  </w:num>
  <w:num w:numId="37" w16cid:durableId="1078750853">
    <w:abstractNumId w:val="13"/>
  </w:num>
  <w:num w:numId="38" w16cid:durableId="2067022290">
    <w:abstractNumId w:val="0"/>
    <w:lvlOverride w:ilvl="0">
      <w:startOverride w:val="1"/>
    </w:lvlOverride>
  </w:num>
  <w:num w:numId="39" w16cid:durableId="99762900">
    <w:abstractNumId w:val="6"/>
  </w:num>
  <w:num w:numId="40" w16cid:durableId="1084725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37"/>
    <w:rsid w:val="000200A7"/>
    <w:rsid w:val="00026978"/>
    <w:rsid w:val="00040F24"/>
    <w:rsid w:val="00053567"/>
    <w:rsid w:val="0007035C"/>
    <w:rsid w:val="00097C8A"/>
    <w:rsid w:val="000A7106"/>
    <w:rsid w:val="000D40B3"/>
    <w:rsid w:val="000E14CD"/>
    <w:rsid w:val="001044B1"/>
    <w:rsid w:val="00137E21"/>
    <w:rsid w:val="00170879"/>
    <w:rsid w:val="00193593"/>
    <w:rsid w:val="001B05F0"/>
    <w:rsid w:val="001C2605"/>
    <w:rsid w:val="001D2718"/>
    <w:rsid w:val="001D54B0"/>
    <w:rsid w:val="00221EAA"/>
    <w:rsid w:val="00240FA9"/>
    <w:rsid w:val="00247B79"/>
    <w:rsid w:val="00250008"/>
    <w:rsid w:val="00251072"/>
    <w:rsid w:val="002848DE"/>
    <w:rsid w:val="002872D2"/>
    <w:rsid w:val="002B0594"/>
    <w:rsid w:val="002C13A0"/>
    <w:rsid w:val="002C47C5"/>
    <w:rsid w:val="002D4B22"/>
    <w:rsid w:val="002F39A0"/>
    <w:rsid w:val="003073DB"/>
    <w:rsid w:val="0031415D"/>
    <w:rsid w:val="00317793"/>
    <w:rsid w:val="003248E3"/>
    <w:rsid w:val="00350604"/>
    <w:rsid w:val="0037006F"/>
    <w:rsid w:val="00396CA1"/>
    <w:rsid w:val="003970BF"/>
    <w:rsid w:val="003C33D6"/>
    <w:rsid w:val="003E7199"/>
    <w:rsid w:val="00440937"/>
    <w:rsid w:val="004758E8"/>
    <w:rsid w:val="0047770A"/>
    <w:rsid w:val="0048480D"/>
    <w:rsid w:val="00487210"/>
    <w:rsid w:val="00497D3F"/>
    <w:rsid w:val="004A6527"/>
    <w:rsid w:val="004C49A4"/>
    <w:rsid w:val="004E7843"/>
    <w:rsid w:val="004F58B3"/>
    <w:rsid w:val="004F6D61"/>
    <w:rsid w:val="00503284"/>
    <w:rsid w:val="00547393"/>
    <w:rsid w:val="005556E6"/>
    <w:rsid w:val="005652D5"/>
    <w:rsid w:val="00572DC1"/>
    <w:rsid w:val="005958B5"/>
    <w:rsid w:val="005B28FF"/>
    <w:rsid w:val="00616B22"/>
    <w:rsid w:val="006445CE"/>
    <w:rsid w:val="00661CEC"/>
    <w:rsid w:val="0067448C"/>
    <w:rsid w:val="0068115D"/>
    <w:rsid w:val="00683783"/>
    <w:rsid w:val="00686DCD"/>
    <w:rsid w:val="006919C2"/>
    <w:rsid w:val="006D2DE5"/>
    <w:rsid w:val="006D4EC8"/>
    <w:rsid w:val="006E7493"/>
    <w:rsid w:val="006F117E"/>
    <w:rsid w:val="007330B3"/>
    <w:rsid w:val="007377DA"/>
    <w:rsid w:val="0078437D"/>
    <w:rsid w:val="007D7D25"/>
    <w:rsid w:val="00811B61"/>
    <w:rsid w:val="00831EE5"/>
    <w:rsid w:val="0084006A"/>
    <w:rsid w:val="00874566"/>
    <w:rsid w:val="008A2BA4"/>
    <w:rsid w:val="008B074E"/>
    <w:rsid w:val="008B20D4"/>
    <w:rsid w:val="008F1266"/>
    <w:rsid w:val="00917B00"/>
    <w:rsid w:val="009526B2"/>
    <w:rsid w:val="00965B2A"/>
    <w:rsid w:val="00975542"/>
    <w:rsid w:val="009771A1"/>
    <w:rsid w:val="00997CD7"/>
    <w:rsid w:val="009B2F82"/>
    <w:rsid w:val="009B7846"/>
    <w:rsid w:val="009E22B7"/>
    <w:rsid w:val="009F177F"/>
    <w:rsid w:val="00A16B5A"/>
    <w:rsid w:val="00A22184"/>
    <w:rsid w:val="00A35324"/>
    <w:rsid w:val="00A441C2"/>
    <w:rsid w:val="00A83474"/>
    <w:rsid w:val="00AB6E42"/>
    <w:rsid w:val="00AC7EFA"/>
    <w:rsid w:val="00AE151E"/>
    <w:rsid w:val="00B37F7B"/>
    <w:rsid w:val="00BA28A5"/>
    <w:rsid w:val="00BC5924"/>
    <w:rsid w:val="00C370FF"/>
    <w:rsid w:val="00C53DCC"/>
    <w:rsid w:val="00C92E80"/>
    <w:rsid w:val="00CA6CAE"/>
    <w:rsid w:val="00CB5C91"/>
    <w:rsid w:val="00CD7F55"/>
    <w:rsid w:val="00D023F7"/>
    <w:rsid w:val="00D244F1"/>
    <w:rsid w:val="00D56439"/>
    <w:rsid w:val="00D600C5"/>
    <w:rsid w:val="00D65A09"/>
    <w:rsid w:val="00DC6DA3"/>
    <w:rsid w:val="00DD66CE"/>
    <w:rsid w:val="00DE7A1E"/>
    <w:rsid w:val="00E04D5C"/>
    <w:rsid w:val="00E25E8B"/>
    <w:rsid w:val="00E274A8"/>
    <w:rsid w:val="00E372BD"/>
    <w:rsid w:val="00E47501"/>
    <w:rsid w:val="00E47E0B"/>
    <w:rsid w:val="00E81110"/>
    <w:rsid w:val="00E84A2A"/>
    <w:rsid w:val="00E964F2"/>
    <w:rsid w:val="00ED26B9"/>
    <w:rsid w:val="00EE6716"/>
    <w:rsid w:val="00EF2380"/>
    <w:rsid w:val="00F633F4"/>
    <w:rsid w:val="00F637D6"/>
    <w:rsid w:val="00F73EBA"/>
    <w:rsid w:val="00F9386C"/>
    <w:rsid w:val="00FA1D8A"/>
    <w:rsid w:val="00FC0CAE"/>
    <w:rsid w:val="00FD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5609AC7"/>
  <w15:docId w15:val="{CAB8A1AE-5A00-A34C-8B18-2052CAA39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247B79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Заголовок Знак"/>
    <w:basedOn w:val="a2"/>
    <w:link w:val="a5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a8">
    <w:name w:val="Подзаголовок Знак"/>
    <w:basedOn w:val="a2"/>
    <w:link w:val="a7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20">
    <w:name w:val="Заголовок 2 Знак"/>
    <w:basedOn w:val="a2"/>
    <w:link w:val="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Заголовок 1 Знак"/>
    <w:basedOn w:val="a2"/>
    <w:link w:val="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character" w:styleId="af9">
    <w:name w:val="Unresolved Mention"/>
    <w:basedOn w:val="a2"/>
    <w:uiPriority w:val="99"/>
    <w:rsid w:val="004E78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lugi.mosreg.ru" TargetMode="Externa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ergey/Library/Containers/com.microsoft.Word/Data/Library/Application%20Support/Microsoft/Office/16.0/DTS/ru-RU%7b8238F61D-44CF-F542-92B4-8D92257F9DE8%7d/%7b03E71182-A462-5B4D-92C4-36A99B3AEDE2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8A5F2-3038-E346-A9A7-1A89D4906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{03E71182-A462-5B4D-92C4-36A99B3AEDE2}tf16382944.dotx</Template>
  <TotalTime>80</TotalTime>
  <Pages>3</Pages>
  <Words>86</Words>
  <Characters>491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Kardapoltsev Sergey</cp:lastModifiedBy>
  <cp:revision>29</cp:revision>
  <dcterms:created xsi:type="dcterms:W3CDTF">2024-06-08T20:43:00Z</dcterms:created>
  <dcterms:modified xsi:type="dcterms:W3CDTF">2024-06-09T14:20:00Z</dcterms:modified>
</cp:coreProperties>
</file>
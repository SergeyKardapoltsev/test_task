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Макетная таблица для верхнего колонтитула"/>
      </w:tblPr>
      <w:tblGrid>
        <w:gridCol w:w="10466"/>
      </w:tblGrid>
      <w:tr w:rsidR="00040F24" w:rsidRPr="00C53DCC" w14:paraId="50B57C61" w14:textId="77777777" w:rsidTr="00965B2A">
        <w:trPr>
          <w:trHeight w:hRule="exact" w:val="2545"/>
        </w:trPr>
        <w:tc>
          <w:tcPr>
            <w:tcW w:w="10800" w:type="dxa"/>
            <w:shd w:val="clear" w:color="auto" w:fill="2F5496" w:themeFill="accent5" w:themeFillShade="BF"/>
          </w:tcPr>
          <w:p w14:paraId="38EDDECA" w14:textId="77777777" w:rsidR="00040F24" w:rsidRPr="00A35324" w:rsidRDefault="00A35324" w:rsidP="00965B2A">
            <w:pPr>
              <w:pStyle w:val="a5"/>
              <w:widowControl w:val="0"/>
              <w:spacing w:before="240"/>
            </w:pPr>
            <w:r>
              <w:t>Памятка по заказу выписки из дом</w:t>
            </w:r>
            <w:r w:rsidR="005958B5">
              <w:t>ов</w:t>
            </w:r>
            <w:r>
              <w:t>ой книги</w:t>
            </w:r>
          </w:p>
          <w:p w14:paraId="1888BC88" w14:textId="77777777" w:rsidR="00040F24" w:rsidRPr="00C53DCC" w:rsidRDefault="00A35324" w:rsidP="00965B2A">
            <w:pPr>
              <w:pStyle w:val="a7"/>
              <w:widowControl w:val="0"/>
            </w:pPr>
            <w:r>
              <w:t xml:space="preserve">на портале </w:t>
            </w:r>
            <w:r w:rsidR="00965B2A">
              <w:t>«</w:t>
            </w:r>
            <w:r>
              <w:t>Госуслуги Московской области</w:t>
            </w:r>
            <w:r w:rsidR="00965B2A">
              <w:t>»</w:t>
            </w:r>
          </w:p>
        </w:tc>
      </w:tr>
    </w:tbl>
    <w:p w14:paraId="5D71804F" w14:textId="77777777" w:rsidR="00A35324" w:rsidRDefault="00965B2A" w:rsidP="00965B2A">
      <w:pPr>
        <w:pStyle w:val="1"/>
        <w:keepNext w:val="0"/>
        <w:keepLines w:val="0"/>
        <w:widowControl w:val="0"/>
        <w:spacing w:before="240"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CAC7B" wp14:editId="1961AA4D">
                <wp:simplePos x="0" y="0"/>
                <wp:positionH relativeFrom="column">
                  <wp:posOffset>457200</wp:posOffset>
                </wp:positionH>
                <wp:positionV relativeFrom="paragraph">
                  <wp:posOffset>724304</wp:posOffset>
                </wp:positionV>
                <wp:extent cx="5753100" cy="868218"/>
                <wp:effectExtent l="0" t="0" r="0" b="0"/>
                <wp:wrapNone/>
                <wp:docPr id="86463304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68218"/>
                        </a:xfrm>
                        <a:prstGeom prst="roundRect">
                          <a:avLst/>
                        </a:prstGeom>
                        <a:solidFill>
                          <a:srgbClr val="CED9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6BD7E" w14:textId="32BC1786" w:rsidR="00A35324" w:rsidRDefault="00E84A2A" w:rsidP="00A35324">
                            <w:pPr>
                              <w:ind w:left="0"/>
                            </w:pPr>
                            <w:r>
                              <w:t>З</w:t>
                            </w:r>
                            <w:r w:rsidR="005958B5">
                              <w:t>агрузите на компьютер фотографию вашего паспорта либо его сканированную копию – это позволит</w:t>
                            </w:r>
                            <w:r w:rsidR="00965B2A">
      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ACAC7B" id="Скругленный прямоугольник 1" o:spid="_x0000_s1026" style="position:absolute;left:0;text-align:left;margin-left:36pt;margin-top:57.05pt;width:453pt;height:6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" fillcolor="#ced9e8" stroked="f" strokeweight="1pt">
                <v:stroke joinstyle="miter"/>
                <v:textbox>
                  <w:txbxContent>
                    <w:p w14:paraId="63E6BD7E" w14:textId="32BC1786" w:rsidR="00A35324" w:rsidRDefault="00E84A2A" w:rsidP="00A35324">
                      <w:pPr>
                        <w:ind w:left="0"/>
                      </w:pPr>
                      <w:r>
                        <w:t>З</w:t>
                      </w:r>
                      <w:r w:rsidR="005958B5">
                        <w:t>агрузите на компьютер фотографию вашего паспорта либо его сканированную копию – это позволит</w:t>
                      </w:r>
                      <w:r w:rsidR="00965B2A">
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</w:r>
                    </w:p>
                  </w:txbxContent>
                </v:textbox>
              </v:roundrect>
            </w:pict>
          </mc:Fallback>
        </mc:AlternateContent>
      </w:r>
      <w:r w:rsidR="00A35324">
        <w:rPr>
          <w:lang w:bidi="ru-RU"/>
        </w:rPr>
        <w:t>Перед тем как начать</w:t>
      </w:r>
    </w:p>
    <w:p w14:paraId="66544631" w14:textId="77777777" w:rsidR="00965B2A" w:rsidRPr="00965B2A" w:rsidRDefault="00965B2A" w:rsidP="00965B2A">
      <w:pPr>
        <w:widowControl w:val="0"/>
        <w:spacing w:line="240" w:lineRule="auto"/>
        <w:rPr>
          <w:lang w:bidi="ru-RU"/>
        </w:rPr>
      </w:pPr>
    </w:p>
    <w:p w14:paraId="4A15AA6E" w14:textId="77777777" w:rsidR="00A35324" w:rsidRPr="00965B2A" w:rsidRDefault="00A35324" w:rsidP="00965B2A">
      <w:pPr>
        <w:pStyle w:val="1"/>
        <w:keepNext w:val="0"/>
        <w:keepLines w:val="0"/>
        <w:widowControl w:val="0"/>
        <w:spacing w:before="0" w:after="0" w:line="240" w:lineRule="auto"/>
        <w:rPr>
          <w:sz w:val="36"/>
          <w:szCs w:val="21"/>
          <w:lang w:bidi="ru-RU"/>
        </w:rPr>
      </w:pPr>
    </w:p>
    <w:p w14:paraId="3C3815A1" w14:textId="174FA8F2" w:rsidR="00040F24" w:rsidRPr="00C53DCC" w:rsidRDefault="006D4EC8" w:rsidP="00965B2A">
      <w:pPr>
        <w:pStyle w:val="1"/>
        <w:keepNext w:val="0"/>
        <w:keepLines w:val="0"/>
        <w:widowControl w:val="0"/>
        <w:spacing w:line="240" w:lineRule="auto"/>
      </w:pPr>
      <w:r>
        <w:rPr>
          <w:lang w:bidi="ru-RU"/>
        </w:rPr>
        <w:t>Приступим</w:t>
      </w:r>
    </w:p>
    <w:p w14:paraId="4679D4AB" w14:textId="2B701F3C" w:rsidR="004E7843" w:rsidRDefault="009B7846" w:rsidP="004E7843">
      <w:pPr>
        <w:widowControl w:val="0"/>
        <w:spacing w:line="240" w:lineRule="auto"/>
        <w:rPr>
          <w:lang w:bidi="ru-RU"/>
        </w:rPr>
      </w:pPr>
      <w:r>
        <w:rPr>
          <w:lang w:bidi="ru-RU"/>
        </w:rPr>
        <w:t>Перейдите на сайт</w:t>
      </w:r>
      <w:r w:rsidR="004E7843">
        <w:rPr>
          <w:lang w:bidi="ru-RU"/>
        </w:rPr>
        <w:t xml:space="preserve"> </w:t>
      </w:r>
      <w:hyperlink r:id="rId8" w:history="1">
        <w:r w:rsidR="004E7843" w:rsidRPr="009C0A55">
          <w:rPr>
            <w:rStyle w:val="af2"/>
            <w:lang w:bidi="ru-RU"/>
          </w:rPr>
          <w:t>https://uslugi.mosreg.ru</w:t>
        </w:r>
      </w:hyperlink>
      <w:r w:rsidR="004E7843">
        <w:rPr>
          <w:lang w:bidi="ru-RU"/>
        </w:rPr>
        <w:t>.</w:t>
      </w:r>
    </w:p>
    <w:p w14:paraId="4EA288E5" w14:textId="7CCBFDDD" w:rsidR="00040F24" w:rsidRDefault="00A22184" w:rsidP="00965B2A">
      <w:pPr>
        <w:widowControl w:val="0"/>
        <w:spacing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710DB" wp14:editId="46956897">
                <wp:simplePos x="0" y="0"/>
                <wp:positionH relativeFrom="column">
                  <wp:posOffset>3342640</wp:posOffset>
                </wp:positionH>
                <wp:positionV relativeFrom="paragraph">
                  <wp:posOffset>153035</wp:posOffset>
                </wp:positionV>
                <wp:extent cx="0" cy="177800"/>
                <wp:effectExtent l="12700" t="12700" r="12700" b="0"/>
                <wp:wrapNone/>
                <wp:docPr id="854966208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BBFE47" id="Прямая соединительная линия 16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2pt,12.05pt" to="263.2pt,2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" strokecolor="#5b9bd5 [3204]" strokeweight="1.5pt">
                <v:stroke joinstyle="miter"/>
              </v:line>
            </w:pict>
          </mc:Fallback>
        </mc:AlternateContent>
      </w:r>
      <w:r w:rsidR="009771A1">
        <w:rPr>
          <w:lang w:bidi="ru-RU"/>
        </w:rPr>
        <w:t>В правой верхней части сайта нажмите «Войти»</w:t>
      </w:r>
      <w:r w:rsidR="00F633F4">
        <w:rPr>
          <w:lang w:bidi="ru-RU"/>
        </w:rPr>
        <w:t>.</w:t>
      </w:r>
    </w:p>
    <w:p w14:paraId="406D9F8D" w14:textId="46277E91" w:rsidR="00D600C5" w:rsidRPr="00C53DCC" w:rsidRDefault="00686DCD" w:rsidP="00965B2A">
      <w:pPr>
        <w:widowControl w:val="0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AD11D" wp14:editId="0824C7D5">
                <wp:simplePos x="0" y="0"/>
                <wp:positionH relativeFrom="column">
                  <wp:posOffset>3005917</wp:posOffset>
                </wp:positionH>
                <wp:positionV relativeFrom="paragraph">
                  <wp:posOffset>51262</wp:posOffset>
                </wp:positionV>
                <wp:extent cx="914400" cy="314036"/>
                <wp:effectExtent l="0" t="0" r="12700" b="16510"/>
                <wp:wrapNone/>
                <wp:docPr id="1023747026" name="Рам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403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1F41A" id="Рамка 15" o:spid="_x0000_s1026" style="position:absolute;margin-left:236.7pt;margin-top:4.05pt;width:1in;height:2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14400,3140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" path="m,l914400,r,314036l,314036,,xm39255,39255r,235527l875146,274782r,-235527l39255,39255xe" fillcolor="#5b9bd5 [3204]" strokecolor="#091723 [484]" strokeweight="1pt">
                <v:stroke joinstyle="miter"/>
                <v:path arrowok="t" o:connecttype="custom" o:connectlocs="0,0;914400,0;914400,314036;0,314036;0,0;39255,39255;39255,274782;875146,274782;875146,39255;39255,39255" o:connectangles="0,0,0,0,0,0,0,0,0,0"/>
              </v:shape>
            </w:pict>
          </mc:Fallback>
        </mc:AlternateContent>
      </w:r>
      <w:r w:rsidR="00E372BD">
        <w:rPr>
          <w:noProof/>
        </w:rPr>
        <w:drawing>
          <wp:inline distT="0" distB="0" distL="0" distR="0" wp14:anchorId="56C943DF" wp14:editId="3A8F28E1">
            <wp:extent cx="3722255" cy="670049"/>
            <wp:effectExtent l="0" t="0" r="0" b="3175"/>
            <wp:docPr id="76222807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8073" name="Рисунок 7622280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2642" cy="69172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9700" w14:textId="77579DE1" w:rsidR="00040F24" w:rsidRPr="0078437D" w:rsidRDefault="0078437D" w:rsidP="00965B2A">
      <w:pPr>
        <w:widowControl w:val="0"/>
        <w:spacing w:line="240" w:lineRule="auto"/>
      </w:pPr>
      <w:r>
        <w:t>Контрольная проверка изменений для гита в ворде</w:t>
      </w:r>
    </w:p>
    <w:p w14:paraId="302FC4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Если на </w:t>
      </w:r>
      <w:r w:rsidRPr="00C53DCC">
        <w:rPr>
          <w:rStyle w:val="a9"/>
          <w:lang w:bidi="ru-RU"/>
        </w:rPr>
        <w:t>панели быстрого доступа</w:t>
      </w:r>
      <w:r w:rsidRPr="00C53DCC">
        <w:rPr>
          <w:lang w:bidi="ru-RU"/>
        </w:rPr>
        <w:t xml:space="preserve"> нет нужных вам команд, ее можно настроить.</w:t>
      </w:r>
    </w:p>
    <w:p w14:paraId="339AD25C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5584F581" w14:textId="77777777" w:rsidR="00040F24" w:rsidRPr="00C53DCC" w:rsidRDefault="00D65A09" w:rsidP="00965B2A">
      <w:pPr>
        <w:widowControl w:val="0"/>
        <w:spacing w:line="240" w:lineRule="auto"/>
      </w:pPr>
      <w:r w:rsidRPr="00C53DCC">
        <w:rPr>
          <w:lang w:bidi="ru-RU"/>
        </w:rPr>
        <w:t xml:space="preserve">Нажмите кнопку </w:t>
      </w:r>
      <w:r w:rsidRPr="00C53DCC">
        <w:rPr>
          <w:rStyle w:val="a9"/>
          <w:lang w:bidi="ru-RU"/>
        </w:rPr>
        <w:t>Настроить панель быстрого доступа</w:t>
      </w:r>
      <w:r w:rsidRPr="00C53DCC">
        <w:rPr>
          <w:lang w:bidi="ru-RU"/>
        </w:rPr>
        <w:t xml:space="preserve"> и выберите команды, которые хотите добавить на </w:t>
      </w:r>
      <w:r w:rsidR="00661CEC" w:rsidRPr="00C53DCC">
        <w:rPr>
          <w:rStyle w:val="a9"/>
          <w:lang w:bidi="ru-RU"/>
        </w:rPr>
        <w:t>панель быстрого доступа</w:t>
      </w:r>
      <w:r w:rsidRPr="00C53DCC">
        <w:rPr>
          <w:lang w:bidi="ru-RU"/>
        </w:rPr>
        <w:t xml:space="preserve"> или удалить с нее.</w:t>
      </w:r>
    </w:p>
    <w:p w14:paraId="68CB26C9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noProof/>
          <w:lang w:eastAsia="ru-RU"/>
        </w:rPr>
        <w:drawing>
          <wp:inline distT="0" distB="0" distL="0" distR="0" wp14:anchorId="76BB1B3F" wp14:editId="031136F4">
            <wp:extent cx="4923154" cy="226319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Снимок экрана от 24 февраля 2016 года, 17:43: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4" cy="226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CD74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 xml:space="preserve">Профессиональное оформление, </w:t>
      </w:r>
      <w:r w:rsidRPr="00C53DCC">
        <w:rPr>
          <w:lang w:bidi="ru-RU"/>
        </w:rPr>
        <w:lastRenderedPageBreak/>
        <w:t>индивидуальный стиль</w:t>
      </w:r>
    </w:p>
    <w:p w14:paraId="7825AC36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В этом документе к тексту применены такие стили, как </w:t>
      </w:r>
      <w:r w:rsidRPr="00C53DCC">
        <w:rPr>
          <w:rStyle w:val="a9"/>
          <w:lang w:bidi="ru-RU"/>
        </w:rPr>
        <w:t>Заголовок 1</w:t>
      </w:r>
      <w:r w:rsidRPr="00C53DCC">
        <w:rPr>
          <w:lang w:bidi="ru-RU"/>
        </w:rPr>
        <w:t xml:space="preserve"> и </w:t>
      </w:r>
      <w:r w:rsidR="0007035C" w:rsidRPr="0007035C">
        <w:rPr>
          <w:rStyle w:val="a9"/>
        </w:rPr>
        <w:t>Заголовок</w:t>
      </w:r>
      <w:r w:rsidRPr="00C53DCC">
        <w:rPr>
          <w:lang w:bidi="ru-RU"/>
        </w:rPr>
        <w:t xml:space="preserve"> (вкладка </w:t>
      </w:r>
      <w:r w:rsidRPr="00C53DCC">
        <w:rPr>
          <w:rStyle w:val="a9"/>
          <w:lang w:bidi="ru-RU"/>
        </w:rPr>
        <w:t>Главная</w:t>
      </w:r>
      <w:r w:rsidRPr="00C53DCC">
        <w:rPr>
          <w:lang w:bidi="ru-RU"/>
        </w:rPr>
        <w:t xml:space="preserve">, коллекция </w:t>
      </w:r>
      <w:r w:rsidRPr="00C53DCC">
        <w:rPr>
          <w:rStyle w:val="a9"/>
          <w:lang w:bidi="ru-RU"/>
        </w:rPr>
        <w:t>Стили</w:t>
      </w:r>
      <w:r w:rsidRPr="00C53DCC">
        <w:rPr>
          <w:lang w:bidi="ru-RU"/>
        </w:rPr>
        <w:t>). С их помощью можно быстро менять внешний вид всего документа.</w:t>
      </w:r>
    </w:p>
    <w:p w14:paraId="584C81FC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0A238FD2" w14:textId="77777777" w:rsidR="00040F24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На вкладке </w:t>
      </w:r>
      <w:r w:rsidRPr="00C53DCC">
        <w:rPr>
          <w:rStyle w:val="a9"/>
          <w:lang w:bidi="ru-RU"/>
        </w:rPr>
        <w:t>Дизайн</w:t>
      </w:r>
      <w:r w:rsidRPr="00C53DCC">
        <w:rPr>
          <w:lang w:bidi="ru-RU"/>
        </w:rPr>
        <w:t xml:space="preserve"> выбирайте поочередно разные </w:t>
      </w:r>
      <w:r w:rsidRPr="00C53DCC">
        <w:rPr>
          <w:rStyle w:val="a9"/>
          <w:lang w:bidi="ru-RU"/>
        </w:rPr>
        <w:t>наборы стилей</w:t>
      </w:r>
      <w:r w:rsidRPr="00C53DCC">
        <w:rPr>
          <w:lang w:bidi="ru-RU"/>
        </w:rPr>
        <w:t>. Форматирование будет изменяться автоматически.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4675D3E1" wp14:editId="314E4325">
            <wp:extent cx="4991473" cy="18705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 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3" cy="18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14A7" w14:textId="77777777" w:rsidR="00040F24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Перейдите в раздел </w:t>
      </w:r>
      <w:r w:rsidRPr="00C53DCC">
        <w:rPr>
          <w:rStyle w:val="a9"/>
          <w:lang w:bidi="ru-RU"/>
        </w:rPr>
        <w:t>Темы</w:t>
      </w:r>
      <w:r w:rsidRPr="00C53DCC">
        <w:rPr>
          <w:lang w:bidi="ru-RU"/>
        </w:rPr>
        <w:t xml:space="preserve"> и поэкспериментируйте с различными комбинациями цветов и шрифтов.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2272BC35" wp14:editId="26AB07F6">
            <wp:extent cx="4616751" cy="1755964"/>
            <wp:effectExtent l="0" t="0" r="0" b="0"/>
            <wp:docPr id="6" name="Рисунок 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 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1" cy="17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0855" w14:textId="77777777" w:rsidR="00497D3F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На вкладке </w:t>
      </w:r>
      <w:r w:rsidRPr="00C53DCC">
        <w:rPr>
          <w:rStyle w:val="a9"/>
          <w:lang w:bidi="ru-RU"/>
        </w:rPr>
        <w:t>Дизайн</w:t>
      </w:r>
      <w:r w:rsidRPr="00C53DCC">
        <w:rPr>
          <w:lang w:bidi="ru-RU"/>
        </w:rPr>
        <w:t xml:space="preserve"> также можно настроить цвета, шрифты и интервал между абзацами. Кроме того, можно добавить водяные знаки и границы страницы или изменить ее цвет.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0A5D1F85" wp14:editId="318ED8CE">
            <wp:extent cx="3985588" cy="8476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 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588" cy="8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9186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Редактирование изображений непосредственно в Word</w:t>
      </w:r>
    </w:p>
    <w:p w14:paraId="5B19AA0E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В приложении Word можно настроить цвета изображения, обрезать его, удалить фон, применить к изображению различные художественные эффекты и не только.</w:t>
      </w:r>
    </w:p>
    <w:p w14:paraId="029DB5F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775AF7F5" w14:textId="77777777" w:rsidR="00040F24" w:rsidRPr="00C53DCC" w:rsidRDefault="001044B1" w:rsidP="00965B2A">
      <w:pPr>
        <w:pStyle w:val="a"/>
        <w:widowControl w:val="0"/>
        <w:numPr>
          <w:ilvl w:val="0"/>
          <w:numId w:val="36"/>
        </w:numPr>
        <w:spacing w:line="240" w:lineRule="auto"/>
      </w:pPr>
      <w:r>
        <w:rPr>
          <w:lang w:bidi="ru-RU"/>
        </w:rPr>
        <w:t>Выделите фотографию выдры.</w:t>
      </w:r>
      <w:r w:rsidR="00661CEC" w:rsidRPr="00C53DCC">
        <w:rPr>
          <w:lang w:bidi="ru-RU"/>
        </w:rPr>
        <w:br/>
      </w:r>
      <w:r w:rsidR="00661CEC" w:rsidRPr="00C53DCC">
        <w:rPr>
          <w:noProof/>
          <w:lang w:eastAsia="ru-RU"/>
        </w:rPr>
        <w:lastRenderedPageBreak/>
        <w:drawing>
          <wp:inline distT="0" distB="0" distL="0" distR="0" wp14:anchorId="5020261C" wp14:editId="7C62E0C0">
            <wp:extent cx="1781110" cy="1259724"/>
            <wp:effectExtent l="0" t="0" r="0" b="0"/>
            <wp:docPr id="1" name="Рисунок 1" descr="Выдра в в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 _0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E6D" w14:textId="77777777" w:rsidR="00040F24" w:rsidRPr="00C53DCC" w:rsidRDefault="00D65A09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Откройте вкладку </w:t>
      </w:r>
      <w:r w:rsidR="00661CEC" w:rsidRPr="00C53DCC">
        <w:rPr>
          <w:rStyle w:val="a9"/>
          <w:lang w:bidi="ru-RU"/>
        </w:rPr>
        <w:t>Формат рисунка</w:t>
      </w:r>
      <w:r w:rsidRPr="00C53DCC">
        <w:rPr>
          <w:lang w:bidi="ru-RU"/>
        </w:rPr>
        <w:t xml:space="preserve">, нажмите кнопку </w:t>
      </w:r>
      <w:r w:rsidR="00661CEC" w:rsidRPr="00C53DCC">
        <w:rPr>
          <w:rStyle w:val="a9"/>
          <w:lang w:bidi="ru-RU"/>
        </w:rPr>
        <w:t>Художественные эффекты</w:t>
      </w:r>
      <w:r w:rsidRPr="00C53DCC">
        <w:rPr>
          <w:lang w:bidi="ru-RU"/>
        </w:rPr>
        <w:t xml:space="preserve"> и выберите эффект, например </w:t>
      </w:r>
      <w:r w:rsidR="00661CEC" w:rsidRPr="00C53DCC">
        <w:rPr>
          <w:rStyle w:val="a9"/>
          <w:lang w:bidi="ru-RU"/>
        </w:rPr>
        <w:t>Пузырьковая мозаика</w:t>
      </w:r>
      <w:r w:rsidRPr="00C53DCC">
        <w:rPr>
          <w:lang w:bidi="ru-RU"/>
        </w:rPr>
        <w:t>.</w:t>
      </w:r>
    </w:p>
    <w:p w14:paraId="021E6613" w14:textId="77777777" w:rsidR="00040F24" w:rsidRPr="00C53DCC" w:rsidRDefault="00661CEC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Чтобы просмотреть все параметры форматирования, откройте вкладку </w:t>
      </w:r>
      <w:r w:rsidR="00DE7A1E" w:rsidRPr="00C53DCC">
        <w:rPr>
          <w:rStyle w:val="a9"/>
          <w:lang w:bidi="ru-RU"/>
        </w:rPr>
        <w:t>Формат рисунка</w:t>
      </w:r>
      <w:r w:rsidRPr="00C53DCC">
        <w:rPr>
          <w:lang w:bidi="ru-RU"/>
        </w:rPr>
        <w:t xml:space="preserve"> и выберите </w:t>
      </w:r>
      <w:r w:rsidRPr="00C53DCC">
        <w:rPr>
          <w:rStyle w:val="a9"/>
          <w:lang w:bidi="ru-RU"/>
        </w:rPr>
        <w:t>область форматирования</w:t>
      </w:r>
      <w:r w:rsidRPr="00C53DCC">
        <w:rPr>
          <w:lang w:bidi="ru-RU"/>
        </w:rPr>
        <w:t xml:space="preserve"> в правой части приложения.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78552B1F" wp14:editId="76642A63">
            <wp:extent cx="3989419" cy="182776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 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19" cy="18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9EB9" w14:textId="77777777" w:rsidR="00040F24" w:rsidRPr="00C53DCC" w:rsidRDefault="00661CEC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Если выбранное форматирование вам не нравится, нажмите клавишу F1, чтобы отменить его, или выберите команду </w:t>
      </w:r>
      <w:r w:rsidRPr="00C53DCC">
        <w:rPr>
          <w:rStyle w:val="a9"/>
          <w:lang w:bidi="ru-RU"/>
        </w:rPr>
        <w:t xml:space="preserve">Сброс </w:t>
      </w:r>
      <w:r w:rsidRPr="00C53DCC">
        <w:rPr>
          <w:lang w:bidi="ru-RU"/>
        </w:rPr>
        <w:t xml:space="preserve">под надписью </w:t>
      </w:r>
      <w:r w:rsidR="004A6527" w:rsidRPr="00C53DCC">
        <w:rPr>
          <w:rStyle w:val="a9"/>
          <w:lang w:bidi="ru-RU"/>
        </w:rPr>
        <w:t xml:space="preserve">Художественные эффекты </w:t>
      </w:r>
      <w:r w:rsidRPr="00C53DCC">
        <w:rPr>
          <w:lang w:bidi="ru-RU"/>
        </w:rPr>
        <w:t xml:space="preserve">в </w:t>
      </w:r>
      <w:r w:rsidRPr="00C53DCC">
        <w:rPr>
          <w:rStyle w:val="a9"/>
          <w:lang w:bidi="ru-RU"/>
        </w:rPr>
        <w:t>области форматирования</w:t>
      </w:r>
      <w:r w:rsidRPr="00C53DCC">
        <w:rPr>
          <w:lang w:bidi="ru-RU"/>
        </w:rPr>
        <w:t>, чтобы вернуться к исходному рисунку.</w:t>
      </w:r>
    </w:p>
    <w:p w14:paraId="745C0569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rStyle w:val="a9"/>
          <w:lang w:bidi="ru-RU"/>
        </w:rPr>
        <w:t>Совет.</w:t>
      </w:r>
      <w:r w:rsidRPr="00C53DCC">
        <w:rPr>
          <w:lang w:bidi="ru-RU"/>
        </w:rPr>
        <w:t xml:space="preserve"> Чтобы быстро открыть </w:t>
      </w:r>
      <w:r w:rsidRPr="00C53DCC">
        <w:rPr>
          <w:rStyle w:val="a9"/>
          <w:lang w:bidi="ru-RU"/>
        </w:rPr>
        <w:t>область форматирования</w:t>
      </w:r>
      <w:r w:rsidR="001044B1">
        <w:rPr>
          <w:lang w:bidi="ru-RU"/>
        </w:rPr>
        <w:t>, нажмите клавиши COMMAND+SHIFT+</w:t>
      </w:r>
      <w:r w:rsidRPr="00C53DCC">
        <w:rPr>
          <w:lang w:bidi="ru-RU"/>
        </w:rPr>
        <w:t>1.</w:t>
      </w:r>
    </w:p>
    <w:p w14:paraId="094874B3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Поиск без выхода из режима просмотра документа</w:t>
      </w:r>
    </w:p>
    <w:p w14:paraId="3BB1AB8D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Функция </w:t>
      </w:r>
      <w:r w:rsidRPr="00C53DCC">
        <w:rPr>
          <w:rStyle w:val="a9"/>
          <w:lang w:bidi="ru-RU"/>
        </w:rPr>
        <w:t>интеллектуального поиска</w:t>
      </w:r>
      <w:r w:rsidRPr="00C53DCC">
        <w:rPr>
          <w:lang w:bidi="ru-RU"/>
        </w:rPr>
        <w:t xml:space="preserve"> позволяет изучать информацию из Интернета прямо в Word.</w:t>
      </w:r>
    </w:p>
    <w:p w14:paraId="2A0F26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224D73A1" w14:textId="77777777" w:rsidR="00040F24" w:rsidRPr="00C53DCC" w:rsidRDefault="00661CEC" w:rsidP="00965B2A">
      <w:pPr>
        <w:pStyle w:val="a"/>
        <w:widowControl w:val="0"/>
        <w:numPr>
          <w:ilvl w:val="0"/>
          <w:numId w:val="33"/>
        </w:numPr>
        <w:spacing w:line="240" w:lineRule="auto"/>
      </w:pPr>
      <w:r w:rsidRPr="00C53DCC">
        <w:rPr>
          <w:lang w:bidi="ru-RU"/>
        </w:rPr>
        <w:t>Выделите слово «выдра»</w:t>
      </w:r>
    </w:p>
    <w:p w14:paraId="1059BAF6" w14:textId="77777777" w:rsidR="00040F24" w:rsidRPr="00C53DCC" w:rsidRDefault="00661CEC" w:rsidP="00965B2A">
      <w:pPr>
        <w:pStyle w:val="a"/>
        <w:widowControl w:val="0"/>
        <w:spacing w:line="240" w:lineRule="auto"/>
      </w:pPr>
      <w:r w:rsidRPr="00C53DCC">
        <w:rPr>
          <w:lang w:bidi="ru-RU"/>
        </w:rPr>
        <w:t xml:space="preserve">Откройте вкладку </w:t>
      </w:r>
      <w:r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 xml:space="preserve"> и нажмите кнопку </w:t>
      </w:r>
      <w:r w:rsidRPr="00C53DCC">
        <w:rPr>
          <w:rStyle w:val="a9"/>
          <w:lang w:bidi="ru-RU"/>
        </w:rPr>
        <w:t>Интеллектуальный поиск</w:t>
      </w:r>
      <w:r w:rsidRPr="00C53DCC">
        <w:rPr>
          <w:lang w:bidi="ru-RU"/>
        </w:rPr>
        <w:t>.</w:t>
      </w:r>
      <w:r w:rsidRPr="00C53DCC">
        <w:rPr>
          <w:rStyle w:val="a9"/>
          <w:lang w:bidi="ru-RU"/>
        </w:rPr>
        <w:br/>
      </w:r>
      <w:r w:rsidR="00497D3F" w:rsidRPr="00C53DCC">
        <w:rPr>
          <w:noProof/>
          <w:lang w:eastAsia="ru-RU"/>
        </w:rPr>
        <w:lastRenderedPageBreak/>
        <w:drawing>
          <wp:inline distT="0" distB="0" distL="0" distR="0" wp14:anchorId="7BBB07FB" wp14:editId="512E174D">
            <wp:extent cx="5847446" cy="2155486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 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446" cy="215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302E" w14:textId="77777777" w:rsidR="00040F24" w:rsidRPr="00C53DCC" w:rsidRDefault="00661CEC" w:rsidP="00965B2A">
      <w:pPr>
        <w:pStyle w:val="af8"/>
        <w:widowControl w:val="0"/>
      </w:pPr>
      <w:r w:rsidRPr="00C53DCC">
        <w:rPr>
          <w:lang w:bidi="ru-RU"/>
        </w:rPr>
        <w:t>Источник: Википедия (лицензия CC-</w:t>
      </w:r>
      <w:proofErr w:type="spellStart"/>
      <w:r w:rsidRPr="00C53DCC">
        <w:rPr>
          <w:lang w:bidi="ru-RU"/>
        </w:rPr>
        <w:t>by</w:t>
      </w:r>
      <w:proofErr w:type="spellEnd"/>
      <w:r w:rsidRPr="00C53DCC">
        <w:rPr>
          <w:lang w:bidi="ru-RU"/>
        </w:rPr>
        <w:t xml:space="preserve">-SA) — </w:t>
      </w:r>
      <w:hyperlink r:id="rId17" w:history="1">
        <w:r w:rsidRPr="00C53DCC">
          <w:rPr>
            <w:rStyle w:val="af2"/>
            <w:lang w:bidi="ru-RU"/>
          </w:rPr>
          <w:t>https://ru.wikipedia.org</w:t>
        </w:r>
      </w:hyperlink>
    </w:p>
    <w:p w14:paraId="3453331F" w14:textId="77777777" w:rsidR="00040F24" w:rsidRPr="00C53DCC" w:rsidRDefault="001044B1" w:rsidP="00965B2A">
      <w:pPr>
        <w:pStyle w:val="a"/>
        <w:widowControl w:val="0"/>
        <w:spacing w:line="240" w:lineRule="auto"/>
      </w:pPr>
      <w:r>
        <w:rPr>
          <w:lang w:bidi="ru-RU"/>
        </w:rPr>
        <w:t xml:space="preserve">Чтобы закрыть область </w:t>
      </w:r>
      <w:r w:rsidRPr="001044B1">
        <w:rPr>
          <w:b/>
          <w:color w:val="1F4E79" w:themeColor="accent1" w:themeShade="80"/>
          <w:lang w:bidi="ru-RU"/>
        </w:rPr>
        <w:t>Интеллектуальный поиск</w:t>
      </w:r>
      <w:r>
        <w:rPr>
          <w:lang w:bidi="ru-RU"/>
        </w:rPr>
        <w:t xml:space="preserve">, щелкните </w:t>
      </w:r>
      <w:proofErr w:type="gramStart"/>
      <w:r>
        <w:rPr>
          <w:lang w:bidi="ru-RU"/>
        </w:rPr>
        <w:t>значок</w:t>
      </w:r>
      <w:proofErr w:type="gramEnd"/>
      <w:r>
        <w:rPr>
          <w:lang w:bidi="ru-RU"/>
        </w:rPr>
        <w:t xml:space="preserve"> </w:t>
      </w:r>
      <w:r w:rsidRPr="001044B1">
        <w:rPr>
          <w:b/>
          <w:color w:val="1F4E79" w:themeColor="accent1" w:themeShade="80"/>
          <w:lang w:bidi="ru-RU"/>
        </w:rPr>
        <w:t>Закрыть</w:t>
      </w:r>
      <w:r w:rsidRPr="001044B1">
        <w:rPr>
          <w:color w:val="1F4E79" w:themeColor="accent1" w:themeShade="80"/>
          <w:lang w:bidi="ru-RU"/>
        </w:rPr>
        <w:t xml:space="preserve"> </w:t>
      </w:r>
      <w:r>
        <w:rPr>
          <w:lang w:bidi="ru-RU"/>
        </w:rPr>
        <w:t>в ее верхней части.</w:t>
      </w:r>
      <w:r w:rsidR="00661CEC"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7040CD32" wp14:editId="010CEA68">
            <wp:extent cx="2231845" cy="1387848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845" cy="13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0101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Широкие возможности для совместной работы</w:t>
      </w:r>
    </w:p>
    <w:p w14:paraId="177C6DE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Сохранив документ в Интернете, вы сможете работать над ним вместе с коллегами.</w:t>
      </w:r>
    </w:p>
    <w:p w14:paraId="1B9168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Вот как это сделать:</w:t>
      </w:r>
    </w:p>
    <w:p w14:paraId="346B5C52" w14:textId="77777777" w:rsidR="00040F24" w:rsidRPr="00C53DCC" w:rsidRDefault="00661CEC" w:rsidP="00965B2A">
      <w:pPr>
        <w:pStyle w:val="a"/>
        <w:widowControl w:val="0"/>
        <w:numPr>
          <w:ilvl w:val="0"/>
          <w:numId w:val="28"/>
        </w:numPr>
        <w:spacing w:line="240" w:lineRule="auto"/>
        <w:rPr>
          <w:rStyle w:val="a9"/>
          <w:b w:val="0"/>
          <w:bCs w:val="0"/>
          <w:color w:val="404040" w:themeColor="text1" w:themeTint="BF"/>
        </w:rPr>
      </w:pPr>
      <w:r w:rsidRPr="00C53DCC">
        <w:rPr>
          <w:lang w:bidi="ru-RU"/>
        </w:rPr>
        <w:t xml:space="preserve">Сохраните документ в сетевом хранилище, например </w:t>
      </w:r>
      <w:proofErr w:type="spellStart"/>
      <w:r w:rsidRPr="00C53DCC">
        <w:rPr>
          <w:lang w:bidi="ru-RU"/>
        </w:rPr>
        <w:t>OneDrive</w:t>
      </w:r>
      <w:proofErr w:type="spellEnd"/>
      <w:r w:rsidRPr="00C53DCC">
        <w:rPr>
          <w:lang w:bidi="ru-RU"/>
        </w:rPr>
        <w:t>.</w:t>
      </w:r>
    </w:p>
    <w:p w14:paraId="15C18AD6" w14:textId="77777777" w:rsidR="00040F24" w:rsidRPr="00C53DCC" w:rsidRDefault="00D65A09" w:rsidP="00965B2A">
      <w:pPr>
        <w:pStyle w:val="a"/>
        <w:widowControl w:val="0"/>
        <w:numPr>
          <w:ilvl w:val="0"/>
          <w:numId w:val="28"/>
        </w:numPr>
        <w:spacing w:line="240" w:lineRule="auto"/>
      </w:pPr>
      <w:r w:rsidRPr="00C53DCC">
        <w:rPr>
          <w:lang w:bidi="ru-RU"/>
        </w:rPr>
        <w:t xml:space="preserve">Нажмите кнопку </w:t>
      </w:r>
      <w:r w:rsidR="00661CEC" w:rsidRPr="00C53DCC">
        <w:rPr>
          <w:rStyle w:val="a9"/>
          <w:lang w:bidi="ru-RU"/>
        </w:rPr>
        <w:t>Общий доступ</w:t>
      </w:r>
      <w:r w:rsidRPr="00C53DCC">
        <w:rPr>
          <w:lang w:bidi="ru-RU"/>
        </w:rPr>
        <w:t xml:space="preserve"> над лентой.</w:t>
      </w:r>
      <w:r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67895931" wp14:editId="1B2F9C99">
            <wp:extent cx="647700" cy="549634"/>
            <wp:effectExtent l="0" t="0" r="0" b="3175"/>
            <wp:docPr id="30" name="Рисунок 30" descr="Кнопка «Общий доступ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 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ED70" w14:textId="77777777" w:rsidR="00040F24" w:rsidRPr="00C53DCC" w:rsidRDefault="00661CEC" w:rsidP="00965B2A">
      <w:pPr>
        <w:pStyle w:val="a"/>
        <w:widowControl w:val="0"/>
        <w:numPr>
          <w:ilvl w:val="0"/>
          <w:numId w:val="28"/>
        </w:numPr>
        <w:spacing w:line="240" w:lineRule="auto"/>
        <w:rPr>
          <w:rStyle w:val="a9"/>
          <w:b w:val="0"/>
          <w:bCs w:val="0"/>
          <w:color w:val="404040" w:themeColor="text1" w:themeTint="BF"/>
        </w:rPr>
      </w:pPr>
      <w:r w:rsidRPr="00C53DCC">
        <w:rPr>
          <w:lang w:bidi="ru-RU"/>
        </w:rPr>
        <w:t>Отправьте пользователям приглашение или ссылку для совместного редактирования документа.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0C9758D3" wp14:editId="253755D2">
            <wp:extent cx="3137839" cy="1816643"/>
            <wp:effectExtent l="0" t="0" r="5715" b="0"/>
            <wp:docPr id="9" name="Рисунок 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839" cy="181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B649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lastRenderedPageBreak/>
        <w:t>Отзывы в примечаниях</w:t>
      </w:r>
    </w:p>
    <w:p w14:paraId="15C9C4C5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Примечания группируются в беседы, чтобы можно было обсуждать фрагменты текста рядом с ними. Это отличный способ быстро оставить отзыв о документе.</w:t>
      </w:r>
    </w:p>
    <w:p w14:paraId="788E8085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0DE56F0C" w14:textId="77777777" w:rsidR="00040F24" w:rsidRPr="00C53DCC" w:rsidRDefault="00D65A09" w:rsidP="00965B2A">
      <w:pPr>
        <w:pStyle w:val="a"/>
        <w:widowControl w:val="0"/>
        <w:numPr>
          <w:ilvl w:val="0"/>
          <w:numId w:val="23"/>
        </w:numPr>
        <w:spacing w:line="240" w:lineRule="auto"/>
      </w:pPr>
      <w:r w:rsidRPr="00C53DCC">
        <w:rPr>
          <w:lang w:bidi="ru-RU"/>
        </w:rPr>
        <w:t xml:space="preserve">Выделите фрагмент текста в абзаце, а затем откройте вкладку </w:t>
      </w:r>
      <w:r w:rsidR="00661CEC"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>.</w:t>
      </w:r>
    </w:p>
    <w:p w14:paraId="35E1D515" w14:textId="77777777" w:rsidR="00040F24" w:rsidRPr="00C53DCC" w:rsidRDefault="00D65A09" w:rsidP="00965B2A">
      <w:pPr>
        <w:pStyle w:val="a"/>
        <w:widowControl w:val="0"/>
        <w:numPr>
          <w:ilvl w:val="0"/>
          <w:numId w:val="23"/>
        </w:numPr>
        <w:spacing w:line="240" w:lineRule="auto"/>
      </w:pPr>
      <w:r w:rsidRPr="00C53DCC">
        <w:rPr>
          <w:lang w:bidi="ru-RU"/>
        </w:rPr>
        <w:t xml:space="preserve">Выберите команду </w:t>
      </w:r>
      <w:r w:rsidR="00661CEC" w:rsidRPr="00C53DCC">
        <w:rPr>
          <w:rStyle w:val="a9"/>
          <w:lang w:bidi="ru-RU"/>
        </w:rPr>
        <w:t>Создать примечание</w:t>
      </w:r>
      <w:r w:rsidRPr="00C53DCC">
        <w:rPr>
          <w:lang w:bidi="ru-RU"/>
        </w:rPr>
        <w:t xml:space="preserve"> и введите какой-либо текст.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56E4117C" wp14:editId="067FA4BB">
            <wp:extent cx="5691624" cy="2073770"/>
            <wp:effectExtent l="0" t="0" r="444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 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24" cy="20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6989" w14:textId="77777777" w:rsidR="00040F24" w:rsidRPr="00C53DCC" w:rsidRDefault="001044B1" w:rsidP="00965B2A">
      <w:pPr>
        <w:pStyle w:val="a"/>
        <w:widowControl w:val="0"/>
        <w:numPr>
          <w:ilvl w:val="0"/>
          <w:numId w:val="23"/>
        </w:numPr>
        <w:spacing w:line="240" w:lineRule="auto"/>
      </w:pPr>
      <w:r>
        <w:rPr>
          <w:lang w:bidi="ru-RU"/>
        </w:rPr>
        <w:t xml:space="preserve">Обратите внимание, что в вашем примечании есть значок </w:t>
      </w:r>
      <w:r w:rsidRPr="001044B1">
        <w:rPr>
          <w:b/>
          <w:color w:val="1F4E79" w:themeColor="accent1" w:themeShade="80"/>
          <w:lang w:bidi="ru-RU"/>
        </w:rPr>
        <w:t>Ответить</w:t>
      </w:r>
      <w:r>
        <w:rPr>
          <w:lang w:bidi="ru-RU"/>
        </w:rPr>
        <w:t>. С его помощью можно ответить на примечание.</w:t>
      </w:r>
      <w:r w:rsidR="00661CEC" w:rsidRPr="00C53DCC">
        <w:rPr>
          <w:lang w:bidi="ru-RU"/>
        </w:rPr>
        <w:br/>
      </w:r>
      <w:r w:rsidR="003C33D6" w:rsidRPr="00C53DCC">
        <w:rPr>
          <w:noProof/>
          <w:lang w:eastAsia="ru-RU"/>
        </w:rPr>
        <w:drawing>
          <wp:inline distT="0" distB="0" distL="0" distR="0" wp14:anchorId="69DF55E0" wp14:editId="37EE5834">
            <wp:extent cx="2785000" cy="1604513"/>
            <wp:effectExtent l="0" t="0" r="0" b="0"/>
            <wp:docPr id="11" name="Рисунок 11" descr="Кнопка «Ответить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7D9E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rStyle w:val="a9"/>
          <w:lang w:bidi="ru-RU"/>
        </w:rPr>
        <w:t>Совет.</w:t>
      </w:r>
      <w:r w:rsidRPr="00C53DCC">
        <w:rPr>
          <w:lang w:bidi="ru-RU"/>
        </w:rPr>
        <w:t xml:space="preserve"> Ознакомившись с отзывом, вы можете убрать примечание, не удаляя его. Для этого выделите примечание, а затем нажмите кнопку </w:t>
      </w:r>
      <w:r w:rsidRPr="00C53DCC">
        <w:rPr>
          <w:rStyle w:val="a9"/>
          <w:lang w:bidi="ru-RU"/>
        </w:rPr>
        <w:t>Готово</w:t>
      </w:r>
      <w:r w:rsidRPr="00C53DCC">
        <w:rPr>
          <w:lang w:bidi="ru-RU"/>
        </w:rPr>
        <w:t xml:space="preserve"> на вкладке</w:t>
      </w:r>
      <w:r w:rsidR="00D023F7">
        <w:rPr>
          <w:lang w:bidi="ru-RU"/>
        </w:rPr>
        <w:t xml:space="preserve"> </w:t>
      </w:r>
      <w:r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>.</w:t>
      </w:r>
    </w:p>
    <w:p w14:paraId="01A0EFDE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Есть другие вопросы о Word?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Блог команды разработчиков Word и справка по Word для Mac"/>
      </w:tblPr>
      <w:tblGrid>
        <w:gridCol w:w="7230"/>
        <w:gridCol w:w="3236"/>
      </w:tblGrid>
      <w:tr w:rsidR="00040F24" w:rsidRPr="00C53DCC" w14:paraId="67CB0F47" w14:textId="77777777" w:rsidTr="00D023F7">
        <w:tc>
          <w:tcPr>
            <w:tcW w:w="7230" w:type="dxa"/>
            <w:vAlign w:val="center"/>
          </w:tcPr>
          <w:p w14:paraId="161EC67B" w14:textId="77777777" w:rsidR="00040F24" w:rsidRPr="00C53DCC" w:rsidRDefault="00661CEC" w:rsidP="00965B2A">
            <w:pPr>
              <w:widowControl w:val="0"/>
              <w:ind w:right="0"/>
            </w:pPr>
            <w:r w:rsidRPr="00C53DCC">
              <w:rPr>
                <w:lang w:bidi="ru-RU"/>
              </w:rPr>
              <w:t>Ознакомьтесь со справочной информацией о Word для Mac.</w:t>
            </w:r>
          </w:p>
        </w:tc>
        <w:tc>
          <w:tcPr>
            <w:tcW w:w="3236" w:type="dxa"/>
            <w:vAlign w:val="center"/>
          </w:tcPr>
          <w:p w14:paraId="35B12451" w14:textId="77777777" w:rsidR="00040F24" w:rsidRPr="00C53DCC" w:rsidRDefault="00661CEC" w:rsidP="00965B2A">
            <w:pPr>
              <w:widowControl w:val="0"/>
              <w:ind w:left="0" w:right="0"/>
            </w:pPr>
            <w:r w:rsidRPr="00C53DCC">
              <w:rPr>
                <w:noProof/>
                <w:lang w:eastAsia="ru-RU"/>
              </w:rPr>
              <w:drawing>
                <wp:inline distT="0" distB="0" distL="0" distR="0" wp14:anchorId="4DBA96F6" wp14:editId="0A3E2D91">
                  <wp:extent cx="411248" cy="411248"/>
                  <wp:effectExtent l="0" t="0" r="8255" b="8255"/>
                  <wp:docPr id="328757011" name="рисунок" descr="Стрелка вправо со ссылкой на справку по Word для Mac. Выберите изображение, чтобы ознакомиться со справкой по Word для Mac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602D6" w14:textId="77777777" w:rsidR="00040F24" w:rsidRPr="00C53DCC" w:rsidRDefault="00040F24" w:rsidP="00965B2A">
      <w:pPr>
        <w:widowControl w:val="0"/>
        <w:spacing w:line="240" w:lineRule="auto"/>
      </w:pPr>
    </w:p>
    <w:sectPr w:rsidR="00040F24" w:rsidRPr="00C53DCC" w:rsidSect="00C53DCC">
      <w:pgSz w:w="11906" w:h="16838" w:code="9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163E5" w14:textId="77777777" w:rsidR="00FD083D" w:rsidRDefault="00FD083D">
      <w:pPr>
        <w:spacing w:after="0" w:line="240" w:lineRule="auto"/>
      </w:pPr>
      <w:r>
        <w:separator/>
      </w:r>
    </w:p>
  </w:endnote>
  <w:endnote w:type="continuationSeparator" w:id="0">
    <w:p w14:paraId="21CE2ADA" w14:textId="77777777" w:rsidR="00FD083D" w:rsidRDefault="00FD083D">
      <w:pPr>
        <w:spacing w:after="0" w:line="240" w:lineRule="auto"/>
      </w:pPr>
      <w:r>
        <w:continuationSeparator/>
      </w:r>
    </w:p>
  </w:endnote>
  <w:endnote w:type="continuationNotice" w:id="1">
    <w:p w14:paraId="4C9376DD" w14:textId="77777777" w:rsidR="00FD083D" w:rsidRDefault="00FD083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altName w:val="ＭＳ Ｐゴシック"/>
    <w:panose1 w:val="020B0600070205080204"/>
    <w:charset w:val="80"/>
    <w:family w:val="auto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47486" w14:textId="77777777" w:rsidR="00FD083D" w:rsidRDefault="00FD083D">
      <w:pPr>
        <w:spacing w:after="0" w:line="240" w:lineRule="auto"/>
      </w:pPr>
      <w:r>
        <w:separator/>
      </w:r>
    </w:p>
  </w:footnote>
  <w:footnote w:type="continuationSeparator" w:id="0">
    <w:p w14:paraId="13242AD7" w14:textId="77777777" w:rsidR="00FD083D" w:rsidRDefault="00FD083D">
      <w:pPr>
        <w:spacing w:after="0" w:line="240" w:lineRule="auto"/>
      </w:pPr>
      <w:r>
        <w:continuationSeparator/>
      </w:r>
    </w:p>
  </w:footnote>
  <w:footnote w:type="continuationNotice" w:id="1">
    <w:p w14:paraId="374FECB2" w14:textId="77777777" w:rsidR="00FD083D" w:rsidRDefault="00FD083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1169446088">
    <w:abstractNumId w:val="21"/>
  </w:num>
  <w:num w:numId="2" w16cid:durableId="783499199">
    <w:abstractNumId w:val="8"/>
  </w:num>
  <w:num w:numId="3" w16cid:durableId="313458887">
    <w:abstractNumId w:val="9"/>
  </w:num>
  <w:num w:numId="4" w16cid:durableId="420756788">
    <w:abstractNumId w:val="19"/>
  </w:num>
  <w:num w:numId="5" w16cid:durableId="1782216258">
    <w:abstractNumId w:val="2"/>
  </w:num>
  <w:num w:numId="6" w16cid:durableId="2040736618">
    <w:abstractNumId w:val="5"/>
  </w:num>
  <w:num w:numId="7" w16cid:durableId="1894535714">
    <w:abstractNumId w:val="10"/>
  </w:num>
  <w:num w:numId="8" w16cid:durableId="659115526">
    <w:abstractNumId w:val="3"/>
  </w:num>
  <w:num w:numId="9" w16cid:durableId="1978491470">
    <w:abstractNumId w:val="12"/>
  </w:num>
  <w:num w:numId="10" w16cid:durableId="1609577531">
    <w:abstractNumId w:val="17"/>
  </w:num>
  <w:num w:numId="11" w16cid:durableId="1752779266">
    <w:abstractNumId w:val="4"/>
  </w:num>
  <w:num w:numId="12" w16cid:durableId="867720088">
    <w:abstractNumId w:val="14"/>
  </w:num>
  <w:num w:numId="13" w16cid:durableId="898635267">
    <w:abstractNumId w:val="18"/>
  </w:num>
  <w:num w:numId="14" w16cid:durableId="1596746583">
    <w:abstractNumId w:val="15"/>
  </w:num>
  <w:num w:numId="15" w16cid:durableId="1029453378">
    <w:abstractNumId w:val="1"/>
  </w:num>
  <w:num w:numId="16" w16cid:durableId="1789469221">
    <w:abstractNumId w:val="1"/>
  </w:num>
  <w:num w:numId="17" w16cid:durableId="66537654">
    <w:abstractNumId w:val="0"/>
  </w:num>
  <w:num w:numId="18" w16cid:durableId="672689641">
    <w:abstractNumId w:val="0"/>
  </w:num>
  <w:num w:numId="19" w16cid:durableId="1054621545">
    <w:abstractNumId w:val="0"/>
    <w:lvlOverride w:ilvl="0">
      <w:startOverride w:val="1"/>
    </w:lvlOverride>
  </w:num>
  <w:num w:numId="20" w16cid:durableId="1316179850">
    <w:abstractNumId w:val="0"/>
    <w:lvlOverride w:ilvl="0">
      <w:startOverride w:val="1"/>
    </w:lvlOverride>
  </w:num>
  <w:num w:numId="21" w16cid:durableId="856231295">
    <w:abstractNumId w:val="0"/>
    <w:lvlOverride w:ilvl="0">
      <w:startOverride w:val="1"/>
    </w:lvlOverride>
  </w:num>
  <w:num w:numId="22" w16cid:durableId="562375805">
    <w:abstractNumId w:val="0"/>
    <w:lvlOverride w:ilvl="0">
      <w:startOverride w:val="1"/>
    </w:lvlOverride>
  </w:num>
  <w:num w:numId="23" w16cid:durableId="79720720">
    <w:abstractNumId w:val="0"/>
    <w:lvlOverride w:ilvl="0">
      <w:startOverride w:val="1"/>
    </w:lvlOverride>
  </w:num>
  <w:num w:numId="24" w16cid:durableId="1499230744">
    <w:abstractNumId w:val="20"/>
  </w:num>
  <w:num w:numId="25" w16cid:durableId="1866408111">
    <w:abstractNumId w:val="7"/>
  </w:num>
  <w:num w:numId="26" w16cid:durableId="633681296">
    <w:abstractNumId w:val="0"/>
    <w:lvlOverride w:ilvl="0">
      <w:startOverride w:val="1"/>
    </w:lvlOverride>
  </w:num>
  <w:num w:numId="27" w16cid:durableId="1078135929">
    <w:abstractNumId w:val="0"/>
    <w:lvlOverride w:ilvl="0">
      <w:startOverride w:val="1"/>
    </w:lvlOverride>
  </w:num>
  <w:num w:numId="28" w16cid:durableId="1316299354">
    <w:abstractNumId w:val="0"/>
    <w:lvlOverride w:ilvl="0">
      <w:startOverride w:val="1"/>
    </w:lvlOverride>
  </w:num>
  <w:num w:numId="29" w16cid:durableId="1531995561">
    <w:abstractNumId w:val="0"/>
  </w:num>
  <w:num w:numId="30" w16cid:durableId="479156959">
    <w:abstractNumId w:val="0"/>
    <w:lvlOverride w:ilvl="0">
      <w:startOverride w:val="1"/>
    </w:lvlOverride>
  </w:num>
  <w:num w:numId="31" w16cid:durableId="1061514403">
    <w:abstractNumId w:val="0"/>
    <w:lvlOverride w:ilvl="0">
      <w:startOverride w:val="1"/>
    </w:lvlOverride>
  </w:num>
  <w:num w:numId="32" w16cid:durableId="1813016878">
    <w:abstractNumId w:val="0"/>
    <w:lvlOverride w:ilvl="0">
      <w:startOverride w:val="1"/>
    </w:lvlOverride>
  </w:num>
  <w:num w:numId="33" w16cid:durableId="1195077186">
    <w:abstractNumId w:val="0"/>
    <w:lvlOverride w:ilvl="0">
      <w:startOverride w:val="1"/>
    </w:lvlOverride>
  </w:num>
  <w:num w:numId="34" w16cid:durableId="2003701139">
    <w:abstractNumId w:val="11"/>
  </w:num>
  <w:num w:numId="35" w16cid:durableId="1871263168">
    <w:abstractNumId w:val="0"/>
    <w:lvlOverride w:ilvl="0">
      <w:startOverride w:val="1"/>
    </w:lvlOverride>
  </w:num>
  <w:num w:numId="36" w16cid:durableId="1451700497">
    <w:abstractNumId w:val="0"/>
    <w:lvlOverride w:ilvl="0">
      <w:startOverride w:val="1"/>
    </w:lvlOverride>
  </w:num>
  <w:num w:numId="37" w16cid:durableId="1078750853">
    <w:abstractNumId w:val="13"/>
  </w:num>
  <w:num w:numId="38" w16cid:durableId="2067022290">
    <w:abstractNumId w:val="0"/>
    <w:lvlOverride w:ilvl="0">
      <w:startOverride w:val="1"/>
    </w:lvlOverride>
  </w:num>
  <w:num w:numId="39" w16cid:durableId="99762900">
    <w:abstractNumId w:val="6"/>
  </w:num>
  <w:num w:numId="40" w16cid:durableId="1084725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937"/>
    <w:rsid w:val="00040F24"/>
    <w:rsid w:val="00053567"/>
    <w:rsid w:val="0007035C"/>
    <w:rsid w:val="00097C8A"/>
    <w:rsid w:val="001044B1"/>
    <w:rsid w:val="001C2605"/>
    <w:rsid w:val="001D54B0"/>
    <w:rsid w:val="00221EAA"/>
    <w:rsid w:val="00240FA9"/>
    <w:rsid w:val="00247B79"/>
    <w:rsid w:val="00251072"/>
    <w:rsid w:val="002B0594"/>
    <w:rsid w:val="002C47C5"/>
    <w:rsid w:val="003248E3"/>
    <w:rsid w:val="00396CA1"/>
    <w:rsid w:val="003970BF"/>
    <w:rsid w:val="003C33D6"/>
    <w:rsid w:val="003E7199"/>
    <w:rsid w:val="00440937"/>
    <w:rsid w:val="0048480D"/>
    <w:rsid w:val="00487210"/>
    <w:rsid w:val="00497D3F"/>
    <w:rsid w:val="004A6527"/>
    <w:rsid w:val="004C49A4"/>
    <w:rsid w:val="004E7843"/>
    <w:rsid w:val="004F6D61"/>
    <w:rsid w:val="00547393"/>
    <w:rsid w:val="005556E6"/>
    <w:rsid w:val="00572DC1"/>
    <w:rsid w:val="005958B5"/>
    <w:rsid w:val="00616B22"/>
    <w:rsid w:val="00661CEC"/>
    <w:rsid w:val="0067448C"/>
    <w:rsid w:val="0068115D"/>
    <w:rsid w:val="00683783"/>
    <w:rsid w:val="00686DCD"/>
    <w:rsid w:val="006D2DE5"/>
    <w:rsid w:val="006D4EC8"/>
    <w:rsid w:val="006E7493"/>
    <w:rsid w:val="006F117E"/>
    <w:rsid w:val="007330B3"/>
    <w:rsid w:val="0078437D"/>
    <w:rsid w:val="007D7D25"/>
    <w:rsid w:val="00831EE5"/>
    <w:rsid w:val="00874566"/>
    <w:rsid w:val="008B20D4"/>
    <w:rsid w:val="008F1266"/>
    <w:rsid w:val="009526B2"/>
    <w:rsid w:val="00965B2A"/>
    <w:rsid w:val="00975542"/>
    <w:rsid w:val="009771A1"/>
    <w:rsid w:val="009B2F82"/>
    <w:rsid w:val="009B7846"/>
    <w:rsid w:val="009F177F"/>
    <w:rsid w:val="00A22184"/>
    <w:rsid w:val="00A35324"/>
    <w:rsid w:val="00A441C2"/>
    <w:rsid w:val="00AE151E"/>
    <w:rsid w:val="00C370FF"/>
    <w:rsid w:val="00C53DCC"/>
    <w:rsid w:val="00C92E80"/>
    <w:rsid w:val="00CB5C91"/>
    <w:rsid w:val="00D023F7"/>
    <w:rsid w:val="00D244F1"/>
    <w:rsid w:val="00D56439"/>
    <w:rsid w:val="00D600C5"/>
    <w:rsid w:val="00D65A09"/>
    <w:rsid w:val="00DD66CE"/>
    <w:rsid w:val="00DE7A1E"/>
    <w:rsid w:val="00E372BD"/>
    <w:rsid w:val="00E47E0B"/>
    <w:rsid w:val="00E81110"/>
    <w:rsid w:val="00E84A2A"/>
    <w:rsid w:val="00EE6716"/>
    <w:rsid w:val="00EF2380"/>
    <w:rsid w:val="00F633F4"/>
    <w:rsid w:val="00F73EBA"/>
    <w:rsid w:val="00FA1D8A"/>
    <w:rsid w:val="00FC0CAE"/>
    <w:rsid w:val="00FD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5609AC7"/>
  <w15:docId w15:val="{CAB8A1AE-5A00-A34C-8B18-2052CAA39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247B79"/>
    <w:rPr>
      <w:rFonts w:ascii="Arial" w:hAnsi="Arial"/>
    </w:rPr>
  </w:style>
  <w:style w:type="paragraph" w:styleId="1">
    <w:name w:val="heading 1"/>
    <w:basedOn w:val="a1"/>
    <w:next w:val="a1"/>
    <w:link w:val="10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Заголовок Знак"/>
    <w:basedOn w:val="a2"/>
    <w:link w:val="a5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a8">
    <w:name w:val="Подзаголовок Знак"/>
    <w:basedOn w:val="a2"/>
    <w:link w:val="a7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20">
    <w:name w:val="Заголовок 2 Знак"/>
    <w:basedOn w:val="a2"/>
    <w:link w:val="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Заголовок 1 Знак"/>
    <w:basedOn w:val="a2"/>
    <w:link w:val="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</w:pPr>
  </w:style>
  <w:style w:type="paragraph" w:styleId="a">
    <w:name w:val="List Number"/>
    <w:basedOn w:val="a1"/>
    <w:uiPriority w:val="11"/>
    <w:qFormat/>
    <w:pPr>
      <w:numPr>
        <w:numId w:val="18"/>
      </w:numPr>
    </w:pPr>
  </w:style>
  <w:style w:type="table" w:styleId="a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2"/>
    <w:link w:val="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character" w:styleId="af9">
    <w:name w:val="Unresolved Mention"/>
    <w:basedOn w:val="a2"/>
    <w:uiPriority w:val="99"/>
    <w:rsid w:val="004E78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lugi.mosreg.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upport.office.com/ru-ru/article/Word-2016-for-Mac-Help-c3292414-89c0-46e5-82a7-d55a1720f3b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ergey/Library/Containers/com.microsoft.Word/Data/Library/Application%20Support/Microsoft/Office/16.0/DTS/ru-RU%7b8238F61D-44CF-F542-92B4-8D92257F9DE8%7d/%7b03E71182-A462-5B4D-92C4-36A99B3AEDE2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8A5F2-3038-E346-A9A7-1A89D4906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{03E71182-A462-5B4D-92C4-36A99B3AEDE2}tf16382944.dotx</Template>
  <TotalTime>3</TotalTime>
  <Pages>5</Pages>
  <Words>510</Words>
  <Characters>2913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Kardapoltsev Sergey</cp:lastModifiedBy>
  <cp:revision>5</cp:revision>
  <dcterms:created xsi:type="dcterms:W3CDTF">2024-06-08T20:43:00Z</dcterms:created>
  <dcterms:modified xsi:type="dcterms:W3CDTF">2024-06-09T06:07:00Z</dcterms:modified>
</cp:coreProperties>
</file>
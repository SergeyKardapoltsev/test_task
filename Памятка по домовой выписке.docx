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77579DE1" w:rsidR="00040F24" w:rsidRPr="00317793" w:rsidRDefault="0078437D" w:rsidP="00965B2A">
      <w:pPr>
        <w:widowControl w:val="0"/>
        <w:spacing w:line="240" w:lineRule="auto"/>
      </w:pPr>
      <w:r>
        <w:t xml:space="preserve">Контрольная проверка изменений для гита в </w:t>
      </w:r>
      <w:proofErr w:type="spellStart"/>
      <w:r>
        <w:t>ворде</w:t>
      </w:r>
      <w:proofErr w:type="spellEnd"/>
    </w:p>
    <w:p w14:paraId="6A93A07D" w14:textId="173301CE" w:rsidR="00317793" w:rsidRPr="00503284" w:rsidRDefault="00317793" w:rsidP="00965B2A">
      <w:pPr>
        <w:widowControl w:val="0"/>
        <w:spacing w:line="240" w:lineRule="auto"/>
      </w:pPr>
      <w:r>
        <w:t xml:space="preserve">Ещё одна правка для проверки на </w:t>
      </w:r>
      <w:r>
        <w:rPr>
          <w:lang w:val="en-US"/>
        </w:rPr>
        <w:t>GitHub</w:t>
      </w:r>
    </w:p>
    <w:p w14:paraId="4C8E0F5F" w14:textId="374E58E2" w:rsidR="00503284" w:rsidRPr="00E964F2" w:rsidRDefault="00E964F2" w:rsidP="00965B2A">
      <w:pPr>
        <w:widowControl w:val="0"/>
        <w:spacing w:line="240" w:lineRule="auto"/>
        <w:rPr>
          <w:lang w:val="en-US"/>
        </w:rPr>
      </w:pPr>
      <w:r>
        <w:t>Проверяем конвертацию в маркдаун</w:t>
      </w: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lastRenderedPageBreak/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C6AE9" w14:textId="77777777" w:rsidR="002D4B22" w:rsidRDefault="002D4B22">
      <w:pPr>
        <w:spacing w:after="0" w:line="240" w:lineRule="auto"/>
      </w:pPr>
      <w:r>
        <w:separator/>
      </w:r>
    </w:p>
  </w:endnote>
  <w:endnote w:type="continuationSeparator" w:id="0">
    <w:p w14:paraId="6284711D" w14:textId="77777777" w:rsidR="002D4B22" w:rsidRDefault="002D4B22">
      <w:pPr>
        <w:spacing w:after="0" w:line="240" w:lineRule="auto"/>
      </w:pPr>
      <w:r>
        <w:continuationSeparator/>
      </w:r>
    </w:p>
  </w:endnote>
  <w:endnote w:type="continuationNotice" w:id="1">
    <w:p w14:paraId="6F132D54" w14:textId="77777777" w:rsidR="002D4B22" w:rsidRDefault="002D4B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7DFF1" w14:textId="77777777" w:rsidR="002D4B22" w:rsidRDefault="002D4B22">
      <w:pPr>
        <w:spacing w:after="0" w:line="240" w:lineRule="auto"/>
      </w:pPr>
      <w:r>
        <w:separator/>
      </w:r>
    </w:p>
  </w:footnote>
  <w:footnote w:type="continuationSeparator" w:id="0">
    <w:p w14:paraId="7FC3B7AE" w14:textId="77777777" w:rsidR="002D4B22" w:rsidRDefault="002D4B22">
      <w:pPr>
        <w:spacing w:after="0" w:line="240" w:lineRule="auto"/>
      </w:pPr>
      <w:r>
        <w:continuationSeparator/>
      </w:r>
    </w:p>
  </w:footnote>
  <w:footnote w:type="continuationNotice" w:id="1">
    <w:p w14:paraId="1BDDD628" w14:textId="77777777" w:rsidR="002D4B22" w:rsidRDefault="002D4B2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37E21"/>
    <w:rsid w:val="00170879"/>
    <w:rsid w:val="001B05F0"/>
    <w:rsid w:val="001C2605"/>
    <w:rsid w:val="001D54B0"/>
    <w:rsid w:val="00221EAA"/>
    <w:rsid w:val="00240FA9"/>
    <w:rsid w:val="00247B79"/>
    <w:rsid w:val="00251072"/>
    <w:rsid w:val="002848DE"/>
    <w:rsid w:val="002B0594"/>
    <w:rsid w:val="002C47C5"/>
    <w:rsid w:val="002D4B22"/>
    <w:rsid w:val="0031415D"/>
    <w:rsid w:val="00317793"/>
    <w:rsid w:val="003248E3"/>
    <w:rsid w:val="00350604"/>
    <w:rsid w:val="00396CA1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03284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377DA"/>
    <w:rsid w:val="0078437D"/>
    <w:rsid w:val="007D7D25"/>
    <w:rsid w:val="00831EE5"/>
    <w:rsid w:val="0084006A"/>
    <w:rsid w:val="00874566"/>
    <w:rsid w:val="008B20D4"/>
    <w:rsid w:val="008F1266"/>
    <w:rsid w:val="009526B2"/>
    <w:rsid w:val="00965B2A"/>
    <w:rsid w:val="00975542"/>
    <w:rsid w:val="009771A1"/>
    <w:rsid w:val="00997CD7"/>
    <w:rsid w:val="009B2F82"/>
    <w:rsid w:val="009B7846"/>
    <w:rsid w:val="009F177F"/>
    <w:rsid w:val="00A22184"/>
    <w:rsid w:val="00A35324"/>
    <w:rsid w:val="00A441C2"/>
    <w:rsid w:val="00AB6E42"/>
    <w:rsid w:val="00AE151E"/>
    <w:rsid w:val="00B37F7B"/>
    <w:rsid w:val="00BA28A5"/>
    <w:rsid w:val="00BC5924"/>
    <w:rsid w:val="00C370FF"/>
    <w:rsid w:val="00C53DCC"/>
    <w:rsid w:val="00C92E80"/>
    <w:rsid w:val="00CA6CAE"/>
    <w:rsid w:val="00CB5C91"/>
    <w:rsid w:val="00D023F7"/>
    <w:rsid w:val="00D244F1"/>
    <w:rsid w:val="00D56439"/>
    <w:rsid w:val="00D600C5"/>
    <w:rsid w:val="00D65A09"/>
    <w:rsid w:val="00DD66CE"/>
    <w:rsid w:val="00DE7A1E"/>
    <w:rsid w:val="00E04D5C"/>
    <w:rsid w:val="00E372BD"/>
    <w:rsid w:val="00E47E0B"/>
    <w:rsid w:val="00E81110"/>
    <w:rsid w:val="00E84A2A"/>
    <w:rsid w:val="00E964F2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4</TotalTime>
  <Pages>1</Pages>
  <Words>521</Words>
  <Characters>2974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11</cp:revision>
  <dcterms:created xsi:type="dcterms:W3CDTF">2024-06-08T20:43:00Z</dcterms:created>
  <dcterms:modified xsi:type="dcterms:W3CDTF">2024-06-09T09:37:00Z</dcterms:modified>
</cp:coreProperties>
</file>
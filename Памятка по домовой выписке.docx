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135F6255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1D6057D1">
                <wp:simplePos x="0" y="0"/>
                <wp:positionH relativeFrom="column">
                  <wp:posOffset>3342253</wp:posOffset>
                </wp:positionH>
                <wp:positionV relativeFrom="paragraph">
                  <wp:posOffset>152302</wp:posOffset>
                </wp:positionV>
                <wp:extent cx="0" cy="204061"/>
                <wp:effectExtent l="12700" t="12700" r="25400" b="12065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06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4FA91D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15pt,12pt" to="263.15pt,2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" strokecolor="#5b9bd5 [3204]" strokeweight="3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C8E0F5F" w14:textId="55E7A68D" w:rsidR="00503284" w:rsidRDefault="00026978" w:rsidP="008B074E">
      <w:pPr>
        <w:widowControl w:val="0"/>
        <w:spacing w:after="36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678B29" wp14:editId="4067026C">
                <wp:simplePos x="0" y="0"/>
                <wp:positionH relativeFrom="column">
                  <wp:posOffset>3126014</wp:posOffset>
                </wp:positionH>
                <wp:positionV relativeFrom="paragraph">
                  <wp:posOffset>95069</wp:posOffset>
                </wp:positionV>
                <wp:extent cx="727529" cy="283391"/>
                <wp:effectExtent l="12700" t="12700" r="22225" b="21590"/>
                <wp:wrapNone/>
                <wp:docPr id="420004001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529" cy="28339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80BA74" id="Скругленный прямоугольник 7" o:spid="_x0000_s1026" style="position:absolute;margin-left:246.15pt;margin-top:7.5pt;width:57.3pt;height:2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" filled="f" strokecolor="#5b9bd5 [3204]" strokeweight="3pt">
                <v:stroke joinstyle="miter"/>
              </v:roundrect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48F1E05A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2255" cy="670049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"/>
        <w:gridCol w:w="3949"/>
        <w:gridCol w:w="1134"/>
        <w:gridCol w:w="3657"/>
      </w:tblGrid>
      <w:tr w:rsidR="008A2BA4" w14:paraId="7303BB00" w14:textId="77777777" w:rsidTr="00811B61">
        <w:trPr>
          <w:trHeight w:val="4916"/>
        </w:trPr>
        <w:tc>
          <w:tcPr>
            <w:tcW w:w="996" w:type="dxa"/>
          </w:tcPr>
          <w:p w14:paraId="6063CF0F" w14:textId="2FA2D325" w:rsidR="008A2BA4" w:rsidRPr="001D2718" w:rsidRDefault="008A2BA4" w:rsidP="00811B61">
            <w:pPr>
              <w:widowControl w:val="0"/>
              <w:ind w:left="0" w:right="0"/>
              <w:rPr>
                <w:sz w:val="140"/>
                <w:szCs w:val="140"/>
              </w:rPr>
            </w:pPr>
            <w:r w:rsidRPr="001D2718">
              <w:rPr>
                <w:color w:val="5B9BD5"/>
                <w:sz w:val="140"/>
                <w:szCs w:val="140"/>
              </w:rPr>
              <w:t>1</w:t>
            </w:r>
          </w:p>
        </w:tc>
        <w:tc>
          <w:tcPr>
            <w:tcW w:w="3949" w:type="dxa"/>
          </w:tcPr>
          <w:p w14:paraId="05944E41" w14:textId="487F7798" w:rsidR="008A2BA4" w:rsidRDefault="008A2BA4" w:rsidP="004F58B3">
            <w:pPr>
              <w:widowControl w:val="0"/>
              <w:ind w:left="0" w:right="0"/>
            </w:pPr>
            <w:r>
              <w:t>В открывшемся окне нажмите «Авторизоваться</w:t>
            </w:r>
            <w:r w:rsidR="00A93409">
              <w:t>»</w:t>
            </w:r>
          </w:p>
          <w:p w14:paraId="58955159" w14:textId="0E80338F" w:rsidR="008A2BA4" w:rsidRDefault="008A2BA4" w:rsidP="004F58B3">
            <w:pPr>
              <w:widowControl w:val="0"/>
              <w:ind w:left="0" w:righ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803DBCE" wp14:editId="12819504">
                      <wp:simplePos x="0" y="0"/>
                      <wp:positionH relativeFrom="column">
                        <wp:posOffset>205105</wp:posOffset>
                      </wp:positionH>
                      <wp:positionV relativeFrom="paragraph">
                        <wp:posOffset>2048510</wp:posOffset>
                      </wp:positionV>
                      <wp:extent cx="1663700" cy="441325"/>
                      <wp:effectExtent l="12700" t="12700" r="25400" b="28575"/>
                      <wp:wrapNone/>
                      <wp:docPr id="23533800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3700" cy="4413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C90CDB" id="Скругленный прямоугольник 7" o:spid="_x0000_s1026" style="position:absolute;margin-left:16.15pt;margin-top:161.3pt;width:131pt;height:34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2D3E024A" wp14:editId="6DEA4175">
                      <wp:simplePos x="0" y="0"/>
                      <wp:positionH relativeFrom="column">
                        <wp:posOffset>326708</wp:posOffset>
                      </wp:positionH>
                      <wp:positionV relativeFrom="paragraph">
                        <wp:posOffset>1745</wp:posOffset>
                      </wp:positionV>
                      <wp:extent cx="0" cy="2050257"/>
                      <wp:effectExtent l="12700" t="12700" r="25400" b="7620"/>
                      <wp:wrapNone/>
                      <wp:docPr id="1612693499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050257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7E4E102" id="Прямая соединительная линия 16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75pt,.15pt" to="25.75pt,1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6C0A5F" wp14:editId="5A00DCBB">
                  <wp:extent cx="2034540" cy="2865017"/>
                  <wp:effectExtent l="38100" t="50800" r="86360" b="107315"/>
                  <wp:docPr id="99054651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546515" name="Рисунок 9905465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876" cy="289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43D2AD2" w14:textId="5383D41C" w:rsidR="008A2BA4" w:rsidRPr="001D2718" w:rsidRDefault="008A2BA4" w:rsidP="00811B61">
            <w:pPr>
              <w:widowControl w:val="0"/>
              <w:ind w:left="0" w:right="25"/>
              <w:rPr>
                <w:sz w:val="140"/>
                <w:szCs w:val="140"/>
              </w:rPr>
            </w:pPr>
            <w:r w:rsidRPr="001D2718">
              <w:rPr>
                <w:color w:val="5B9BD5"/>
                <w:sz w:val="140"/>
                <w:szCs w:val="140"/>
              </w:rPr>
              <w:t>2</w:t>
            </w:r>
          </w:p>
        </w:tc>
        <w:tc>
          <w:tcPr>
            <w:tcW w:w="3657" w:type="dxa"/>
          </w:tcPr>
          <w:p w14:paraId="1540C49C" w14:textId="477706B6" w:rsidR="008A2BA4" w:rsidRDefault="008A2BA4" w:rsidP="004F58B3">
            <w:pPr>
              <w:widowControl w:val="0"/>
              <w:ind w:left="0" w:right="25"/>
            </w:pPr>
            <w:r>
              <w:t xml:space="preserve">Введите логин и пароль от </w:t>
            </w:r>
            <w:r w:rsidR="00E25E8B">
              <w:t xml:space="preserve">сайта </w:t>
            </w:r>
            <w:r>
              <w:t>Госуслуг и нажмите «Войти»</w:t>
            </w:r>
          </w:p>
          <w:p w14:paraId="735EBAEA" w14:textId="2098DCFC" w:rsidR="008A2BA4" w:rsidRDefault="008A2BA4" w:rsidP="004F58B3">
            <w:pPr>
              <w:widowControl w:val="0"/>
              <w:ind w:left="0" w:right="25"/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3628365" wp14:editId="1985D48C">
                      <wp:simplePos x="0" y="0"/>
                      <wp:positionH relativeFrom="column">
                        <wp:posOffset>944245</wp:posOffset>
                      </wp:positionH>
                      <wp:positionV relativeFrom="paragraph">
                        <wp:posOffset>1296670</wp:posOffset>
                      </wp:positionV>
                      <wp:extent cx="0" cy="360680"/>
                      <wp:effectExtent l="12700" t="12700" r="25400" b="7620"/>
                      <wp:wrapNone/>
                      <wp:docPr id="281178638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6068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EF6356" id="Прямая соединительная линия 1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35pt,102.1pt" to="74.35pt,13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8C76379" wp14:editId="00E3BBB4">
                      <wp:simplePos x="0" y="0"/>
                      <wp:positionH relativeFrom="column">
                        <wp:posOffset>944245</wp:posOffset>
                      </wp:positionH>
                      <wp:positionV relativeFrom="paragraph">
                        <wp:posOffset>867410</wp:posOffset>
                      </wp:positionV>
                      <wp:extent cx="0" cy="68580"/>
                      <wp:effectExtent l="12700" t="12700" r="25400" b="7620"/>
                      <wp:wrapNone/>
                      <wp:docPr id="1440816857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858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FBB06A" id="Прямая соединительная линия 16" o:spid="_x0000_s1026" style="position:absolute;flip:y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35pt,68.3pt" to="74.35pt,73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9B9C0E4" wp14:editId="039E6F13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935990</wp:posOffset>
                      </wp:positionV>
                      <wp:extent cx="1957070" cy="375920"/>
                      <wp:effectExtent l="12700" t="12700" r="24130" b="30480"/>
                      <wp:wrapNone/>
                      <wp:docPr id="194728603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070" cy="3759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51B2E0" id="Скругленный прямоугольник 7" o:spid="_x0000_s1026" style="position:absolute;margin-left:2.95pt;margin-top:73.7pt;width:154.1pt;height:29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4754C11A" wp14:editId="69087BDD">
                      <wp:simplePos x="0" y="0"/>
                      <wp:positionH relativeFrom="column">
                        <wp:posOffset>37465</wp:posOffset>
                      </wp:positionH>
                      <wp:positionV relativeFrom="paragraph">
                        <wp:posOffset>501650</wp:posOffset>
                      </wp:positionV>
                      <wp:extent cx="1957070" cy="365760"/>
                      <wp:effectExtent l="12700" t="12700" r="24130" b="27940"/>
                      <wp:wrapNone/>
                      <wp:docPr id="180149421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070" cy="36576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A20203" id="Скругленный прямоугольник 7" o:spid="_x0000_s1026" style="position:absolute;margin-left:2.95pt;margin-top:39.5pt;width:154.1pt;height:28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F2384E6" wp14:editId="662BBEBA">
                      <wp:simplePos x="0" y="0"/>
                      <wp:positionH relativeFrom="column">
                        <wp:posOffset>41996</wp:posOffset>
                      </wp:positionH>
                      <wp:positionV relativeFrom="paragraph">
                        <wp:posOffset>1657487</wp:posOffset>
                      </wp:positionV>
                      <wp:extent cx="1957320" cy="393975"/>
                      <wp:effectExtent l="12700" t="12700" r="24130" b="25400"/>
                      <wp:wrapNone/>
                      <wp:docPr id="925980747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7320" cy="39397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2813FB" id="Скругленный прямоугольник 7" o:spid="_x0000_s1026" style="position:absolute;margin-left:3.3pt;margin-top:130.5pt;width:154.1pt;height:3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8971ACD" wp14:editId="4865C7A0">
                  <wp:extent cx="1984406" cy="2865120"/>
                  <wp:effectExtent l="38100" t="50800" r="85725" b="106680"/>
                  <wp:docPr id="195192533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925336" name="Рисунок 195192533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501" cy="2910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32B35" w14:textId="77777777" w:rsidR="005B28FF" w:rsidRDefault="005B28FF" w:rsidP="005B28FF">
      <w:pPr>
        <w:widowControl w:val="0"/>
        <w:spacing w:line="240" w:lineRule="auto"/>
        <w:ind w:left="0"/>
      </w:pP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5"/>
        <w:gridCol w:w="3926"/>
        <w:gridCol w:w="1044"/>
        <w:gridCol w:w="3781"/>
      </w:tblGrid>
      <w:tr w:rsidR="00250008" w14:paraId="4B9CC5A8" w14:textId="77777777" w:rsidTr="00811B61">
        <w:trPr>
          <w:trHeight w:val="4916"/>
        </w:trPr>
        <w:tc>
          <w:tcPr>
            <w:tcW w:w="996" w:type="dxa"/>
          </w:tcPr>
          <w:p w14:paraId="6A52908B" w14:textId="0DCC5BC5" w:rsidR="005B28FF" w:rsidRPr="001D2718" w:rsidRDefault="005B28FF" w:rsidP="00811B61">
            <w:pPr>
              <w:widowControl w:val="0"/>
              <w:ind w:left="0" w:right="0"/>
              <w:rPr>
                <w:sz w:val="140"/>
                <w:szCs w:val="140"/>
              </w:rPr>
            </w:pPr>
            <w:r>
              <w:rPr>
                <w:color w:val="5B9BD5"/>
                <w:sz w:val="140"/>
                <w:szCs w:val="140"/>
              </w:rPr>
              <w:lastRenderedPageBreak/>
              <w:t>3</w:t>
            </w:r>
          </w:p>
        </w:tc>
        <w:tc>
          <w:tcPr>
            <w:tcW w:w="3949" w:type="dxa"/>
          </w:tcPr>
          <w:p w14:paraId="7C8023F2" w14:textId="5DFE8E94" w:rsidR="005B28FF" w:rsidRDefault="002872D2" w:rsidP="001B62F1">
            <w:pPr>
              <w:widowControl w:val="0"/>
              <w:ind w:left="0" w:right="0"/>
            </w:pPr>
            <w:r>
              <w:t>Введите код подтверждения</w:t>
            </w:r>
          </w:p>
          <w:p w14:paraId="5AEFF9FE" w14:textId="6389D7DD" w:rsidR="005B28FF" w:rsidRPr="002872D2" w:rsidRDefault="002872D2" w:rsidP="001B62F1">
            <w:pPr>
              <w:widowControl w:val="0"/>
              <w:ind w:left="0" w:right="0"/>
            </w:pPr>
            <w:r>
              <w:rPr>
                <w:noProof/>
              </w:rPr>
              <w:drawing>
                <wp:inline distT="0" distB="0" distL="0" distR="0" wp14:anchorId="3A2B1320" wp14:editId="1E4E783A">
                  <wp:extent cx="2270535" cy="3019425"/>
                  <wp:effectExtent l="25400" t="38100" r="56515" b="90170"/>
                  <wp:docPr id="1640795958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795958" name="Рисунок 16407959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535" cy="3019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3566183" w14:textId="56A1B98F" w:rsidR="005B28FF" w:rsidRPr="001D2718" w:rsidRDefault="005B28FF" w:rsidP="00811B61">
            <w:pPr>
              <w:widowControl w:val="0"/>
              <w:ind w:left="0" w:right="25"/>
              <w:rPr>
                <w:sz w:val="140"/>
                <w:szCs w:val="140"/>
              </w:rPr>
            </w:pPr>
            <w:r>
              <w:rPr>
                <w:color w:val="5B9BD5"/>
                <w:sz w:val="140"/>
                <w:szCs w:val="140"/>
              </w:rPr>
              <w:t>4</w:t>
            </w:r>
          </w:p>
        </w:tc>
        <w:tc>
          <w:tcPr>
            <w:tcW w:w="3657" w:type="dxa"/>
          </w:tcPr>
          <w:p w14:paraId="63E7A911" w14:textId="03846FD5" w:rsidR="005B28FF" w:rsidRDefault="00250008" w:rsidP="001B62F1">
            <w:pPr>
              <w:widowControl w:val="0"/>
              <w:ind w:left="0" w:right="25"/>
            </w:pPr>
            <w:r>
              <w:t>Н</w:t>
            </w:r>
            <w:r w:rsidR="005B28FF">
              <w:t>ажмите «</w:t>
            </w:r>
            <w:r>
              <w:t>Предоставить</w:t>
            </w:r>
            <w:r w:rsidR="005B28FF">
              <w:t>»</w:t>
            </w:r>
          </w:p>
          <w:p w14:paraId="494DE025" w14:textId="68AF65D6" w:rsidR="005B28FF" w:rsidRDefault="00250008" w:rsidP="001B62F1">
            <w:pPr>
              <w:widowControl w:val="0"/>
              <w:ind w:left="0" w:right="25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2BE2BCBA" wp14:editId="1BAEDFC6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2055771</wp:posOffset>
                      </wp:positionV>
                      <wp:extent cx="2125670" cy="427189"/>
                      <wp:effectExtent l="12700" t="12700" r="20955" b="30480"/>
                      <wp:wrapNone/>
                      <wp:docPr id="3580622" name="Скругленный 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5670" cy="427189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4314DD" id="Скругленный прямоугольник 7" o:spid="_x0000_s1026" style="position:absolute;margin-left:2.85pt;margin-top:161.85pt;width:167.4pt;height:33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" filled="f" strokecolor="#5b9bd5 [3204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D44E921" wp14:editId="439E166C">
                  <wp:extent cx="2122046" cy="3039110"/>
                  <wp:effectExtent l="38100" t="50800" r="88265" b="97790"/>
                  <wp:docPr id="163781505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815057" name="Рисунок 163781505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12" cy="3083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B26C9" w14:textId="09511A42" w:rsidR="00040F24" w:rsidRDefault="00F9386C" w:rsidP="00965B2A">
      <w:pPr>
        <w:widowControl w:val="0"/>
        <w:spacing w:line="240" w:lineRule="auto"/>
      </w:pPr>
      <w:r>
        <w:t>В строке поиска введите «Выписка из домовой книги»</w:t>
      </w:r>
    </w:p>
    <w:p w14:paraId="7BEFEC06" w14:textId="6AB849D9" w:rsidR="00F9386C" w:rsidRDefault="00F9386C" w:rsidP="00AC7EFA">
      <w:pPr>
        <w:widowControl w:val="0"/>
        <w:spacing w:after="240" w:line="240" w:lineRule="auto"/>
      </w:pPr>
      <w:r>
        <w:rPr>
          <w:noProof/>
        </w:rPr>
        <w:drawing>
          <wp:inline distT="0" distB="0" distL="0" distR="0" wp14:anchorId="3AF604F1" wp14:editId="43846D2B">
            <wp:extent cx="6226810" cy="954594"/>
            <wp:effectExtent l="0" t="0" r="0" b="0"/>
            <wp:docPr id="8754602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0206" name="Рисунок 875460206"/>
                    <pic:cNvPicPr/>
                  </pic:nvPicPr>
                  <pic:blipFill rotWithShape="1">
                    <a:blip r:embed="rId14"/>
                    <a:srcRect t="26681" b="24213"/>
                    <a:stretch/>
                  </pic:blipFill>
                  <pic:spPr bwMode="auto">
                    <a:xfrm>
                      <a:off x="0" y="0"/>
                      <a:ext cx="6226810" cy="954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747E" w14:textId="7A9378F3" w:rsidR="00F9386C" w:rsidRDefault="00AC7EFA" w:rsidP="00965B2A">
      <w:pPr>
        <w:widowControl w:val="0"/>
        <w:spacing w:line="240" w:lineRule="auto"/>
      </w:pPr>
      <w:r>
        <w:t>Выберите своё муниципальное образование</w:t>
      </w:r>
    </w:p>
    <w:p w14:paraId="3FFC3078" w14:textId="468B9E4A" w:rsidR="00AC7EFA" w:rsidRDefault="00AC7EFA" w:rsidP="00965B2A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6B89236B" wp14:editId="3D9E888D">
            <wp:extent cx="6227333" cy="1616364"/>
            <wp:effectExtent l="0" t="0" r="0" b="0"/>
            <wp:docPr id="6911265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26570" name="Рисунок 691126570"/>
                    <pic:cNvPicPr/>
                  </pic:nvPicPr>
                  <pic:blipFill rotWithShape="1">
                    <a:blip r:embed="rId15"/>
                    <a:srcRect t="19725" b="6799"/>
                    <a:stretch/>
                  </pic:blipFill>
                  <pic:spPr bwMode="auto">
                    <a:xfrm>
                      <a:off x="0" y="0"/>
                      <a:ext cx="6230274" cy="161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8822F" w14:textId="5525EBF9" w:rsidR="00AC7EFA" w:rsidRDefault="000E14CD" w:rsidP="00965B2A">
      <w:pPr>
        <w:widowControl w:val="0"/>
        <w:spacing w:line="240" w:lineRule="auto"/>
      </w:pPr>
      <w:r>
        <w:t>Заполните форму по образцу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31"/>
        <w:gridCol w:w="1105"/>
      </w:tblGrid>
      <w:tr w:rsidR="009E22B7" w14:paraId="138353DC" w14:textId="77777777" w:rsidTr="009E22B7">
        <w:trPr>
          <w:trHeight w:val="1242"/>
        </w:trPr>
        <w:tc>
          <w:tcPr>
            <w:tcW w:w="8631" w:type="dxa"/>
            <w:vMerge w:val="restart"/>
          </w:tcPr>
          <w:p w14:paraId="4E2471A3" w14:textId="2ADA9F07" w:rsidR="009E22B7" w:rsidRDefault="009E22B7" w:rsidP="00965B2A">
            <w:pPr>
              <w:widowControl w:val="0"/>
              <w:ind w:left="0"/>
            </w:pP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26DF636" wp14:editId="60D7B73D">
                      <wp:simplePos x="0" y="0"/>
                      <wp:positionH relativeFrom="column">
                        <wp:posOffset>1511622</wp:posOffset>
                      </wp:positionH>
                      <wp:positionV relativeFrom="paragraph">
                        <wp:posOffset>2201232</wp:posOffset>
                      </wp:positionV>
                      <wp:extent cx="3907263" cy="0"/>
                      <wp:effectExtent l="0" t="12700" r="29845" b="25400"/>
                      <wp:wrapNone/>
                      <wp:docPr id="281063213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07263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514FD6" id="Прямая соединительная линия 16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05pt,173.35pt" to="426.7pt,17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026DC0F" wp14:editId="1500E2F0">
                      <wp:simplePos x="0" y="0"/>
                      <wp:positionH relativeFrom="column">
                        <wp:posOffset>1617708</wp:posOffset>
                      </wp:positionH>
                      <wp:positionV relativeFrom="paragraph">
                        <wp:posOffset>1723844</wp:posOffset>
                      </wp:positionV>
                      <wp:extent cx="3774984" cy="0"/>
                      <wp:effectExtent l="0" t="12700" r="35560" b="25400"/>
                      <wp:wrapNone/>
                      <wp:docPr id="380434712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74984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2B9768" id="Прямая соединительная линия 16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4pt,135.75pt" to="424.65pt,135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40A2B6" wp14:editId="2D2D32AF">
                      <wp:simplePos x="0" y="0"/>
                      <wp:positionH relativeFrom="column">
                        <wp:posOffset>2331811</wp:posOffset>
                      </wp:positionH>
                      <wp:positionV relativeFrom="paragraph">
                        <wp:posOffset>1070701</wp:posOffset>
                      </wp:positionV>
                      <wp:extent cx="3070043" cy="0"/>
                      <wp:effectExtent l="0" t="12700" r="29210" b="25400"/>
                      <wp:wrapNone/>
                      <wp:docPr id="494771694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70043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6388E9" id="Прямая соединительная линия 16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6pt,84.3pt" to="425.35pt,84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lang w:bidi="ru-R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50AB2E6" wp14:editId="1E1A0A3F">
                      <wp:simplePos x="0" y="0"/>
                      <wp:positionH relativeFrom="column">
                        <wp:posOffset>3446508</wp:posOffset>
                      </wp:positionH>
                      <wp:positionV relativeFrom="paragraph">
                        <wp:posOffset>426266</wp:posOffset>
                      </wp:positionV>
                      <wp:extent cx="1964146" cy="0"/>
                      <wp:effectExtent l="0" t="12700" r="29845" b="25400"/>
                      <wp:wrapNone/>
                      <wp:docPr id="1554446651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64146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16FED1" id="Прямая соединительная линия 16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4pt,33.55pt" to="426.05pt,3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" strokecolor="#5b9bd5 [3204]" strokeweight="3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290EBCE" wp14:editId="0CB2F849">
                  <wp:extent cx="5303520" cy="2416810"/>
                  <wp:effectExtent l="0" t="0" r="5080" b="0"/>
                  <wp:docPr id="163908099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080996" name="Рисунок 16"/>
                          <pic:cNvPicPr/>
                        </pic:nvPicPr>
                        <pic:blipFill rotWithShape="1">
                          <a:blip r:embed="rId16"/>
                          <a:srcRect t="11796" r="13108"/>
                          <a:stretch/>
                        </pic:blipFill>
                        <pic:spPr bwMode="auto">
                          <a:xfrm>
                            <a:off x="0" y="0"/>
                            <a:ext cx="5333246" cy="2430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5" w:type="dxa"/>
            <w:vAlign w:val="center"/>
          </w:tcPr>
          <w:p w14:paraId="672863A3" w14:textId="7EAF86BB" w:rsidR="009E22B7" w:rsidRDefault="009E22B7" w:rsidP="00917B00">
            <w:pPr>
              <w:widowControl w:val="0"/>
              <w:ind w:left="0"/>
            </w:pPr>
            <w:r w:rsidRPr="00917B00">
              <w:rPr>
                <w:color w:val="5B9BD5"/>
                <w:sz w:val="60"/>
                <w:szCs w:val="60"/>
              </w:rPr>
              <w:t>1</w:t>
            </w:r>
          </w:p>
        </w:tc>
      </w:tr>
      <w:tr w:rsidR="009E22B7" w14:paraId="72324E73" w14:textId="77777777" w:rsidTr="009E22B7">
        <w:trPr>
          <w:trHeight w:val="835"/>
        </w:trPr>
        <w:tc>
          <w:tcPr>
            <w:tcW w:w="8631" w:type="dxa"/>
            <w:vMerge/>
          </w:tcPr>
          <w:p w14:paraId="7E066A94" w14:textId="77777777" w:rsidR="009E22B7" w:rsidRDefault="009E22B7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57339D9C" w14:textId="1E642B76" w:rsidR="009E22B7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2</w:t>
            </w:r>
          </w:p>
        </w:tc>
      </w:tr>
      <w:tr w:rsidR="009E22B7" w14:paraId="17B84C26" w14:textId="77777777" w:rsidTr="009E22B7">
        <w:trPr>
          <w:trHeight w:val="989"/>
        </w:trPr>
        <w:tc>
          <w:tcPr>
            <w:tcW w:w="8631" w:type="dxa"/>
            <w:vMerge/>
          </w:tcPr>
          <w:p w14:paraId="48C1A35B" w14:textId="77777777" w:rsidR="009E22B7" w:rsidRDefault="009E22B7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47A4C8CD" w14:textId="786898C5" w:rsidR="009E22B7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3</w:t>
            </w:r>
          </w:p>
        </w:tc>
      </w:tr>
      <w:tr w:rsidR="00917B00" w14:paraId="0065A2C4" w14:textId="77777777" w:rsidTr="009E22B7">
        <w:tc>
          <w:tcPr>
            <w:tcW w:w="8631" w:type="dxa"/>
            <w:vMerge/>
          </w:tcPr>
          <w:p w14:paraId="0EF87762" w14:textId="77777777" w:rsidR="00917B00" w:rsidRDefault="00917B00" w:rsidP="00965B2A">
            <w:pPr>
              <w:widowControl w:val="0"/>
              <w:ind w:left="0"/>
            </w:pPr>
          </w:p>
        </w:tc>
        <w:tc>
          <w:tcPr>
            <w:tcW w:w="1105" w:type="dxa"/>
            <w:vAlign w:val="center"/>
          </w:tcPr>
          <w:p w14:paraId="6D08A9C4" w14:textId="71FFF3C4" w:rsidR="00917B00" w:rsidRDefault="009E22B7" w:rsidP="00917B00">
            <w:pPr>
              <w:widowControl w:val="0"/>
              <w:ind w:left="0"/>
            </w:pPr>
            <w:r>
              <w:rPr>
                <w:color w:val="5B9BD5"/>
                <w:sz w:val="60"/>
                <w:szCs w:val="60"/>
              </w:rPr>
              <w:t>4</w:t>
            </w:r>
          </w:p>
        </w:tc>
      </w:tr>
    </w:tbl>
    <w:p w14:paraId="40299A37" w14:textId="77777777" w:rsidR="009E22B7" w:rsidRDefault="009E22B7" w:rsidP="009E22B7">
      <w:pPr>
        <w:widowControl w:val="0"/>
        <w:spacing w:after="360" w:line="240" w:lineRule="auto"/>
      </w:pPr>
    </w:p>
    <w:p w14:paraId="17A6C0A0" w14:textId="0014ABBC" w:rsidR="009E22B7" w:rsidRDefault="008B1CF3" w:rsidP="008B1CF3">
      <w:pPr>
        <w:widowControl w:val="0"/>
        <w:spacing w:line="240" w:lineRule="auto"/>
      </w:pPr>
      <w:r>
        <w:lastRenderedPageBreak/>
        <w:t>Подтвердите согласие на обработку данных и нажмите «Далее»</w:t>
      </w:r>
    </w:p>
    <w:p w14:paraId="20C5AF13" w14:textId="430AA3BF" w:rsidR="008B1CF3" w:rsidRDefault="008B1CF3" w:rsidP="008B1CF3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0265217E" wp14:editId="0A38B4BA">
            <wp:extent cx="6134325" cy="1565861"/>
            <wp:effectExtent l="38100" t="50800" r="76200" b="98425"/>
            <wp:docPr id="10628020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2027" name="Рисунок 106280202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705" cy="1578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</wp:inline>
        </w:drawing>
      </w:r>
    </w:p>
    <w:p w14:paraId="0FFEAAE7" w14:textId="44BD868A" w:rsidR="008B1CF3" w:rsidRDefault="00E43826" w:rsidP="008B1CF3">
      <w:pPr>
        <w:widowControl w:val="0"/>
        <w:spacing w:line="240" w:lineRule="auto"/>
      </w:pPr>
      <w:r>
        <w:t>Укажите, что не являетесь представителем заявителя и нажмите «Далее»</w:t>
      </w:r>
    </w:p>
    <w:p w14:paraId="52A3A206" w14:textId="181F64BD" w:rsidR="00E43826" w:rsidRDefault="00E43826" w:rsidP="008B1CF3">
      <w:pPr>
        <w:widowControl w:val="0"/>
        <w:spacing w:line="240" w:lineRule="auto"/>
      </w:pPr>
      <w:r>
        <w:rPr>
          <w:noProof/>
        </w:rPr>
        <w:drawing>
          <wp:inline distT="0" distB="0" distL="0" distR="0" wp14:anchorId="07685A70" wp14:editId="271AA9B9">
            <wp:extent cx="2884223" cy="389671"/>
            <wp:effectExtent l="50800" t="38100" r="87630" b="80645"/>
            <wp:docPr id="10423445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44514" name="Рисунок 10423445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0013" cy="42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</wp:inline>
        </w:drawing>
      </w:r>
    </w:p>
    <w:p w14:paraId="50965293" w14:textId="51259AC6" w:rsidR="00E43826" w:rsidRDefault="00EC4E78" w:rsidP="008B1CF3">
      <w:pPr>
        <w:widowControl w:val="0"/>
        <w:spacing w:line="240" w:lineRule="auto"/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7F760D" wp14:editId="4FCFDD45">
                <wp:simplePos x="0" y="0"/>
                <wp:positionH relativeFrom="column">
                  <wp:posOffset>4348480</wp:posOffset>
                </wp:positionH>
                <wp:positionV relativeFrom="paragraph">
                  <wp:posOffset>359410</wp:posOffset>
                </wp:positionV>
                <wp:extent cx="0" cy="2903220"/>
                <wp:effectExtent l="12700" t="0" r="25400" b="30480"/>
                <wp:wrapNone/>
                <wp:docPr id="144264364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322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65F60" id="Прямая соединительная линия 16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4pt,28.3pt" to="342.4pt,25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" strokecolor="#5b9bd5 [3204]" strokeweight="3pt">
                <v:stroke joinstyle="miter"/>
              </v:line>
            </w:pict>
          </mc:Fallback>
        </mc:AlternateContent>
      </w:r>
      <w:r w:rsidR="00E43826">
        <w:t>В следующем окне автоматически будут заполнены данные заявителя и документа, удостоверяющего личность.</w:t>
      </w:r>
      <w:r>
        <w:t xml:space="preserve"> Заполните контактную информацию и нажмите «Далее»</w:t>
      </w:r>
      <w:r w:rsidRPr="00EC4E78">
        <w:rPr>
          <w:noProof/>
          <w:lang w:bidi="ru-RU"/>
        </w:rPr>
        <w:t xml:space="preserve"> </w:t>
      </w:r>
    </w:p>
    <w:p w14:paraId="3322CD0F" w14:textId="7F049D43" w:rsidR="00EC4E78" w:rsidRDefault="00EC4E78" w:rsidP="008B1CF3">
      <w:pPr>
        <w:widowControl w:val="0"/>
        <w:spacing w:line="240" w:lineRule="auto"/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9CB56DD" wp14:editId="210949C0">
                <wp:simplePos x="0" y="0"/>
                <wp:positionH relativeFrom="column">
                  <wp:posOffset>3996088</wp:posOffset>
                </wp:positionH>
                <wp:positionV relativeFrom="paragraph">
                  <wp:posOffset>2820670</wp:posOffset>
                </wp:positionV>
                <wp:extent cx="360680" cy="0"/>
                <wp:effectExtent l="0" t="12700" r="33020" b="25400"/>
                <wp:wrapNone/>
                <wp:docPr id="1079438151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6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0EB5A" id="Прямая соединительная линия 16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65pt,222.1pt" to="343.05pt,22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&#13;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50E330" wp14:editId="6CA25938">
                <wp:simplePos x="0" y="0"/>
                <wp:positionH relativeFrom="column">
                  <wp:posOffset>3995872</wp:posOffset>
                </wp:positionH>
                <wp:positionV relativeFrom="paragraph">
                  <wp:posOffset>2438400</wp:posOffset>
                </wp:positionV>
                <wp:extent cx="360680" cy="0"/>
                <wp:effectExtent l="0" t="12700" r="33020" b="25400"/>
                <wp:wrapNone/>
                <wp:docPr id="1093832363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6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E4FA8" id="Прямая соединительная линия 16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65pt,192pt" to="343.05pt,19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&#13;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12DA38E" wp14:editId="3E92CA3C">
                <wp:simplePos x="0" y="0"/>
                <wp:positionH relativeFrom="column">
                  <wp:posOffset>3995979</wp:posOffset>
                </wp:positionH>
                <wp:positionV relativeFrom="paragraph">
                  <wp:posOffset>2063987</wp:posOffset>
                </wp:positionV>
                <wp:extent cx="352931" cy="0"/>
                <wp:effectExtent l="0" t="12700" r="28575" b="25400"/>
                <wp:wrapNone/>
                <wp:docPr id="464113282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931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18A0EC" id="Прямая соединительная линия 16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65pt,162.5pt" to="342.45pt,16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" strokecolor="#5b9bd5 [3204]" strokeweight="3pt">
                <v:stroke joinstyle="miter"/>
              </v:line>
            </w:pict>
          </mc:Fallback>
        </mc:AlternateContent>
      </w: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7E44F5" wp14:editId="278A4318">
                <wp:simplePos x="0" y="0"/>
                <wp:positionH relativeFrom="column">
                  <wp:posOffset>4003040</wp:posOffset>
                </wp:positionH>
                <wp:positionV relativeFrom="paragraph">
                  <wp:posOffset>1074420</wp:posOffset>
                </wp:positionV>
                <wp:extent cx="360680" cy="0"/>
                <wp:effectExtent l="0" t="12700" r="33020" b="25400"/>
                <wp:wrapNone/>
                <wp:docPr id="187120730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68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F31F5" id="Прямая соединительная линия 16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2pt,84.6pt" to="343.6pt,8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" strokecolor="#5b9bd5 [3204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6E0385D" wp14:editId="289EEB1E">
            <wp:extent cx="3577213" cy="2945578"/>
            <wp:effectExtent l="50800" t="38100" r="93345" b="90170"/>
            <wp:docPr id="65260106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01064" name="Рисунок 6526010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103" cy="2980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</wp:inline>
        </w:drawing>
      </w:r>
    </w:p>
    <w:p w14:paraId="662815D1" w14:textId="744F2DD8" w:rsidR="00EC4E78" w:rsidRDefault="002504B8" w:rsidP="008B1CF3">
      <w:pPr>
        <w:widowControl w:val="0"/>
        <w:spacing w:line="240" w:lineRule="auto"/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C90152" wp14:editId="00157B47">
                <wp:simplePos x="0" y="0"/>
                <wp:positionH relativeFrom="column">
                  <wp:posOffset>2103554</wp:posOffset>
                </wp:positionH>
                <wp:positionV relativeFrom="paragraph">
                  <wp:posOffset>172038</wp:posOffset>
                </wp:positionV>
                <wp:extent cx="0" cy="100361"/>
                <wp:effectExtent l="12700" t="12700" r="25400" b="13970"/>
                <wp:wrapNone/>
                <wp:docPr id="698399629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036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36EF8" id="Прямая соединительная линия 16" o:spid="_x0000_s1026" style="position:absolute;flip:y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5.65pt,13.55pt" to="165.65pt,2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" strokecolor="#5b9bd5 [3204]" strokeweight="3pt">
                <v:stroke joinstyle="miter"/>
              </v:line>
            </w:pict>
          </mc:Fallback>
        </mc:AlternateContent>
      </w:r>
      <w:r w:rsidR="005E2B68">
        <w:t xml:space="preserve">Заполните форму по образцу, </w:t>
      </w:r>
      <w:r>
        <w:t xml:space="preserve">затем </w:t>
      </w:r>
      <w:r w:rsidR="005E2B68">
        <w:t>укажите адрес и нажмите «Далее»</w:t>
      </w:r>
      <w:r w:rsidRPr="002504B8">
        <w:rPr>
          <w:noProof/>
          <w:lang w:bidi="ru-RU"/>
        </w:rPr>
        <w:t xml:space="preserve"> </w:t>
      </w:r>
    </w:p>
    <w:p w14:paraId="38A283A8" w14:textId="452020C7" w:rsidR="005E2B68" w:rsidRDefault="002504B8" w:rsidP="008B1CF3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4F78676" wp14:editId="7DF62161">
                <wp:simplePos x="0" y="0"/>
                <wp:positionH relativeFrom="column">
                  <wp:posOffset>396875</wp:posOffset>
                </wp:positionH>
                <wp:positionV relativeFrom="paragraph">
                  <wp:posOffset>8255</wp:posOffset>
                </wp:positionV>
                <wp:extent cx="3653155" cy="901700"/>
                <wp:effectExtent l="12700" t="12700" r="29845" b="25400"/>
                <wp:wrapNone/>
                <wp:docPr id="1617998361" name="Скругленный 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155" cy="9017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2B0AF" id="Скругленный прямоугольник 7" o:spid="_x0000_s1026" style="position:absolute;margin-left:31.25pt;margin-top:.65pt;width:287.65pt;height:7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" filled="f" strokecolor="#5b9bd5 [3204]" strokeweight="3pt">
                <v:stroke joinstyle="miter"/>
              </v:roundrect>
            </w:pict>
          </mc:Fallback>
        </mc:AlternateContent>
      </w:r>
      <w:r w:rsidR="005E2B68">
        <w:rPr>
          <w:noProof/>
        </w:rPr>
        <w:drawing>
          <wp:inline distT="0" distB="0" distL="0" distR="0" wp14:anchorId="49C5D36D" wp14:editId="19DE422B">
            <wp:extent cx="3411004" cy="770458"/>
            <wp:effectExtent l="50800" t="50800" r="94615" b="106045"/>
            <wp:docPr id="145745389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53892" name="Рисунок 14574538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8683" cy="8015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7785" dist="33020" dir="3180000" algn="ctr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rightRoom" dir="t">
                        <a:rot lat="0" lon="0" rev="600000"/>
                      </a:lightRig>
                    </a:scene3d>
                    <a:sp3d prstMaterial="metal">
                      <a:bevelT w="38100" h="57150" prst="angle"/>
                    </a:sp3d>
                  </pic:spPr>
                </pic:pic>
              </a:graphicData>
            </a:graphic>
          </wp:inline>
        </w:drawing>
      </w:r>
    </w:p>
    <w:p w14:paraId="6DE2672E" w14:textId="693FD224" w:rsidR="005E2B68" w:rsidRDefault="006A4467" w:rsidP="003C2343">
      <w:pPr>
        <w:widowControl w:val="0"/>
        <w:spacing w:after="240" w:line="240" w:lineRule="auto"/>
      </w:pPr>
      <w:r>
        <w:t>Добавьте фотографии паспорта, дождитесь окончания загрузки и нажмите «Далее»</w:t>
      </w:r>
    </w:p>
    <w:tbl>
      <w:tblPr>
        <w:tblStyle w:val="a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4870"/>
      </w:tblGrid>
      <w:tr w:rsidR="00050BA5" w14:paraId="44D43351" w14:textId="77777777" w:rsidTr="003C2343">
        <w:trPr>
          <w:trHeight w:val="1139"/>
        </w:trPr>
        <w:tc>
          <w:tcPr>
            <w:tcW w:w="4662" w:type="dxa"/>
          </w:tcPr>
          <w:p w14:paraId="474CEDD7" w14:textId="05629796" w:rsidR="006A4467" w:rsidRDefault="006A4467" w:rsidP="006A4467">
            <w:pPr>
              <w:widowControl w:val="0"/>
              <w:ind w:left="0" w:right="0"/>
            </w:pPr>
            <w:r>
              <w:rPr>
                <w:noProof/>
              </w:rPr>
              <w:drawing>
                <wp:inline distT="0" distB="0" distL="0" distR="0" wp14:anchorId="325E199A" wp14:editId="5D0F22F0">
                  <wp:extent cx="2817802" cy="502238"/>
                  <wp:effectExtent l="50800" t="38100" r="90805" b="95250"/>
                  <wp:docPr id="1795981584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981584" name="Рисунок 17959815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595" cy="575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14:paraId="6D4D2D6A" w14:textId="6C45B4FD" w:rsidR="006A4467" w:rsidRDefault="006A4467" w:rsidP="006A4467">
            <w:pPr>
              <w:widowControl w:val="0"/>
              <w:ind w:left="0" w:right="-24"/>
            </w:pPr>
            <w:r>
              <w:rPr>
                <w:noProof/>
              </w:rPr>
              <w:drawing>
                <wp:inline distT="0" distB="0" distL="0" distR="0" wp14:anchorId="493D2ECB" wp14:editId="2FD3962E">
                  <wp:extent cx="2775639" cy="501650"/>
                  <wp:effectExtent l="50800" t="38100" r="94615" b="95250"/>
                  <wp:docPr id="1478182562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182562" name="Рисунок 14781825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760" cy="534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7785" dist="33020" dir="318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brightRoom" dir="t">
                              <a:rot lat="0" lon="0" rev="600000"/>
                            </a:lightRig>
                          </a:scene3d>
                          <a:sp3d prstMaterial="metal">
                            <a:bevelT w="38100" h="57150" prst="angle"/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C9879" w14:textId="1FCB8B62" w:rsidR="006A4467" w:rsidRPr="00C53DCC" w:rsidRDefault="003C2343" w:rsidP="008B1CF3">
      <w:pPr>
        <w:widowControl w:val="0"/>
        <w:spacing w:line="240" w:lineRule="auto"/>
      </w:pPr>
      <w:r>
        <w:t>Откроется окно предпросмотра заполненного заявления. Внимательно проверьте заполненные данные и нажмите «Отправить»</w:t>
      </w:r>
    </w:p>
    <w:sectPr w:rsidR="006A4467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C6836" w14:textId="77777777" w:rsidR="007F1412" w:rsidRDefault="007F1412">
      <w:pPr>
        <w:spacing w:after="0" w:line="240" w:lineRule="auto"/>
      </w:pPr>
      <w:r>
        <w:separator/>
      </w:r>
    </w:p>
  </w:endnote>
  <w:endnote w:type="continuationSeparator" w:id="0">
    <w:p w14:paraId="4C71D5D4" w14:textId="77777777" w:rsidR="007F1412" w:rsidRDefault="007F1412">
      <w:pPr>
        <w:spacing w:after="0" w:line="240" w:lineRule="auto"/>
      </w:pPr>
      <w:r>
        <w:continuationSeparator/>
      </w:r>
    </w:p>
  </w:endnote>
  <w:endnote w:type="continuationNotice" w:id="1">
    <w:p w14:paraId="1732C6CF" w14:textId="77777777" w:rsidR="007F1412" w:rsidRDefault="007F14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B158B" w14:textId="77777777" w:rsidR="007F1412" w:rsidRDefault="007F1412">
      <w:pPr>
        <w:spacing w:after="0" w:line="240" w:lineRule="auto"/>
      </w:pPr>
      <w:r>
        <w:separator/>
      </w:r>
    </w:p>
  </w:footnote>
  <w:footnote w:type="continuationSeparator" w:id="0">
    <w:p w14:paraId="1286E852" w14:textId="77777777" w:rsidR="007F1412" w:rsidRDefault="007F1412">
      <w:pPr>
        <w:spacing w:after="0" w:line="240" w:lineRule="auto"/>
      </w:pPr>
      <w:r>
        <w:continuationSeparator/>
      </w:r>
    </w:p>
  </w:footnote>
  <w:footnote w:type="continuationNotice" w:id="1">
    <w:p w14:paraId="68B5F34D" w14:textId="77777777" w:rsidR="007F1412" w:rsidRDefault="007F141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200A7"/>
    <w:rsid w:val="00026978"/>
    <w:rsid w:val="00040F24"/>
    <w:rsid w:val="00050BA5"/>
    <w:rsid w:val="00053567"/>
    <w:rsid w:val="0007035C"/>
    <w:rsid w:val="00097C8A"/>
    <w:rsid w:val="000A7106"/>
    <w:rsid w:val="000D40B3"/>
    <w:rsid w:val="000E14CD"/>
    <w:rsid w:val="001044B1"/>
    <w:rsid w:val="001272EA"/>
    <w:rsid w:val="00133371"/>
    <w:rsid w:val="00137E21"/>
    <w:rsid w:val="00170879"/>
    <w:rsid w:val="00193593"/>
    <w:rsid w:val="001B05F0"/>
    <w:rsid w:val="001C2605"/>
    <w:rsid w:val="001D2718"/>
    <w:rsid w:val="001D54B0"/>
    <w:rsid w:val="00221EAA"/>
    <w:rsid w:val="00240FA9"/>
    <w:rsid w:val="00247B79"/>
    <w:rsid w:val="00250008"/>
    <w:rsid w:val="002504B8"/>
    <w:rsid w:val="00251072"/>
    <w:rsid w:val="002848DE"/>
    <w:rsid w:val="002872D2"/>
    <w:rsid w:val="002B0594"/>
    <w:rsid w:val="002C13A0"/>
    <w:rsid w:val="002C47C5"/>
    <w:rsid w:val="002D4B22"/>
    <w:rsid w:val="002F39A0"/>
    <w:rsid w:val="003073DB"/>
    <w:rsid w:val="0031415D"/>
    <w:rsid w:val="00317793"/>
    <w:rsid w:val="003248E3"/>
    <w:rsid w:val="00350604"/>
    <w:rsid w:val="0037006F"/>
    <w:rsid w:val="00396CA1"/>
    <w:rsid w:val="003970BF"/>
    <w:rsid w:val="003C2343"/>
    <w:rsid w:val="003C33D6"/>
    <w:rsid w:val="003E7199"/>
    <w:rsid w:val="00440937"/>
    <w:rsid w:val="004758E8"/>
    <w:rsid w:val="0047770A"/>
    <w:rsid w:val="0048480D"/>
    <w:rsid w:val="00487210"/>
    <w:rsid w:val="00497D3F"/>
    <w:rsid w:val="004A6527"/>
    <w:rsid w:val="004C49A4"/>
    <w:rsid w:val="004E7843"/>
    <w:rsid w:val="004F58B3"/>
    <w:rsid w:val="004F6D61"/>
    <w:rsid w:val="00503284"/>
    <w:rsid w:val="00547393"/>
    <w:rsid w:val="005556E6"/>
    <w:rsid w:val="005652D5"/>
    <w:rsid w:val="00572DC1"/>
    <w:rsid w:val="005958B5"/>
    <w:rsid w:val="005A3417"/>
    <w:rsid w:val="005B28FF"/>
    <w:rsid w:val="005E2B68"/>
    <w:rsid w:val="00616B22"/>
    <w:rsid w:val="006445CE"/>
    <w:rsid w:val="00661CEC"/>
    <w:rsid w:val="0067448C"/>
    <w:rsid w:val="0068115D"/>
    <w:rsid w:val="00683783"/>
    <w:rsid w:val="00686DCD"/>
    <w:rsid w:val="00690251"/>
    <w:rsid w:val="006919C2"/>
    <w:rsid w:val="006A4467"/>
    <w:rsid w:val="006D2DE5"/>
    <w:rsid w:val="006D4EC8"/>
    <w:rsid w:val="006E7493"/>
    <w:rsid w:val="006F117E"/>
    <w:rsid w:val="007330B3"/>
    <w:rsid w:val="007377DA"/>
    <w:rsid w:val="0078437D"/>
    <w:rsid w:val="007D7D25"/>
    <w:rsid w:val="007F1412"/>
    <w:rsid w:val="00811B61"/>
    <w:rsid w:val="00831EE5"/>
    <w:rsid w:val="0084006A"/>
    <w:rsid w:val="00874566"/>
    <w:rsid w:val="008A2BA4"/>
    <w:rsid w:val="008B074E"/>
    <w:rsid w:val="008B1CF3"/>
    <w:rsid w:val="008B20D4"/>
    <w:rsid w:val="008F1266"/>
    <w:rsid w:val="00917B00"/>
    <w:rsid w:val="009526B2"/>
    <w:rsid w:val="00965B2A"/>
    <w:rsid w:val="00975542"/>
    <w:rsid w:val="009771A1"/>
    <w:rsid w:val="00997CD7"/>
    <w:rsid w:val="009B2F82"/>
    <w:rsid w:val="009B7846"/>
    <w:rsid w:val="009E22B7"/>
    <w:rsid w:val="009F177F"/>
    <w:rsid w:val="00A16B5A"/>
    <w:rsid w:val="00A22184"/>
    <w:rsid w:val="00A35324"/>
    <w:rsid w:val="00A441C2"/>
    <w:rsid w:val="00A83474"/>
    <w:rsid w:val="00A93409"/>
    <w:rsid w:val="00AB6E42"/>
    <w:rsid w:val="00AC7EFA"/>
    <w:rsid w:val="00AE151E"/>
    <w:rsid w:val="00B37F7B"/>
    <w:rsid w:val="00BA28A5"/>
    <w:rsid w:val="00BC5924"/>
    <w:rsid w:val="00C370FF"/>
    <w:rsid w:val="00C415D9"/>
    <w:rsid w:val="00C53DCC"/>
    <w:rsid w:val="00C92E80"/>
    <w:rsid w:val="00CA6CAE"/>
    <w:rsid w:val="00CB5C91"/>
    <w:rsid w:val="00CD7F55"/>
    <w:rsid w:val="00D023F7"/>
    <w:rsid w:val="00D244F1"/>
    <w:rsid w:val="00D56439"/>
    <w:rsid w:val="00D600C5"/>
    <w:rsid w:val="00D65A09"/>
    <w:rsid w:val="00DC6DA3"/>
    <w:rsid w:val="00DD66CE"/>
    <w:rsid w:val="00DE7A1E"/>
    <w:rsid w:val="00E04D5C"/>
    <w:rsid w:val="00E25E8B"/>
    <w:rsid w:val="00E274A8"/>
    <w:rsid w:val="00E372BD"/>
    <w:rsid w:val="00E43826"/>
    <w:rsid w:val="00E47501"/>
    <w:rsid w:val="00E47E0B"/>
    <w:rsid w:val="00E81110"/>
    <w:rsid w:val="00E84A2A"/>
    <w:rsid w:val="00E964F2"/>
    <w:rsid w:val="00EC4E78"/>
    <w:rsid w:val="00ED26B9"/>
    <w:rsid w:val="00EE6716"/>
    <w:rsid w:val="00EF2380"/>
    <w:rsid w:val="00F633F4"/>
    <w:rsid w:val="00F637D6"/>
    <w:rsid w:val="00F73EBA"/>
    <w:rsid w:val="00F9386C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109</TotalTime>
  <Pages>3</Pages>
  <Words>170</Words>
  <Characters>969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41</cp:revision>
  <dcterms:created xsi:type="dcterms:W3CDTF">2024-06-08T20:43:00Z</dcterms:created>
  <dcterms:modified xsi:type="dcterms:W3CDTF">2024-06-09T15:36:00Z</dcterms:modified>
</cp:coreProperties>
</file>